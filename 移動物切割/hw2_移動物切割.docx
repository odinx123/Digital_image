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DDAA31" w14:textId="0DB5561C" w:rsidR="0072623E" w:rsidRPr="00EB443D" w:rsidRDefault="0028226E">
      <w:pPr>
        <w:pStyle w:val="a7"/>
        <w:rPr>
          <w:b/>
          <w:bCs/>
        </w:rPr>
      </w:pPr>
      <w:r>
        <w:rPr>
          <w:rFonts w:hint="eastAsia"/>
          <w:b/>
          <w:bCs/>
        </w:rPr>
        <w:t>程式作業</w:t>
      </w:r>
      <w:r>
        <w:rPr>
          <w:rFonts w:hint="eastAsia"/>
          <w:b/>
          <w:bCs/>
          <w:lang w:eastAsia="zh-TW"/>
        </w:rPr>
        <w:t>(</w:t>
      </w:r>
      <w:r w:rsidR="00FC07D4">
        <w:rPr>
          <w:rFonts w:hint="eastAsia"/>
          <w:b/>
          <w:bCs/>
          <w:lang w:eastAsia="zh-TW"/>
        </w:rPr>
        <w:t>二</w:t>
      </w:r>
      <w:r>
        <w:rPr>
          <w:rFonts w:hint="eastAsia"/>
          <w:b/>
          <w:bCs/>
          <w:lang w:eastAsia="zh-TW"/>
        </w:rPr>
        <w:t>)</w:t>
      </w:r>
    </w:p>
    <w:p w14:paraId="5AE733DC" w14:textId="54FC61D6" w:rsidR="0085131C" w:rsidRPr="007A2E13" w:rsidRDefault="00000E50" w:rsidP="007A2E13">
      <w:pPr>
        <w:pStyle w:val="ae"/>
        <w:rPr>
          <w:rFonts w:eastAsia="SimSun"/>
        </w:rPr>
      </w:pPr>
      <w:r>
        <w:rPr>
          <w:rFonts w:hint="eastAsia"/>
        </w:rPr>
        <w:t>徐士諭</w:t>
      </w:r>
    </w:p>
    <w:p w14:paraId="21E0A6CC" w14:textId="3299A891" w:rsidR="007601C0" w:rsidRPr="00EB443D" w:rsidRDefault="00FC07D4" w:rsidP="007601C0">
      <w:pPr>
        <w:pStyle w:val="1"/>
        <w:numPr>
          <w:ilvl w:val="0"/>
          <w:numId w:val="17"/>
        </w:numPr>
        <w:rPr>
          <w:rFonts w:eastAsia="SimSun"/>
          <w:b/>
          <w:bCs/>
        </w:rPr>
      </w:pPr>
      <w:r>
        <w:rPr>
          <w:rFonts w:hint="eastAsia"/>
          <w:lang w:eastAsia="zh-TW"/>
        </w:rPr>
        <w:t>移動物切割</w:t>
      </w:r>
      <w:r w:rsidR="00166868">
        <w:rPr>
          <w:lang w:eastAsia="zh-TW"/>
        </w:rPr>
        <w:t>:</w:t>
      </w:r>
    </w:p>
    <w:p w14:paraId="35B9F897" w14:textId="2825D4E4" w:rsidR="006A24B6" w:rsidRPr="00640DC6" w:rsidRDefault="007601C0" w:rsidP="001442C8">
      <w:pPr>
        <w:pStyle w:val="affc"/>
        <w:numPr>
          <w:ilvl w:val="0"/>
          <w:numId w:val="21"/>
        </w:numPr>
        <w:ind w:leftChars="0"/>
        <w:rPr>
          <w:b/>
          <w:bCs/>
          <w:sz w:val="36"/>
          <w:szCs w:val="36"/>
          <w:lang w:eastAsia="zh-TW"/>
        </w:rPr>
      </w:pPr>
      <w:r w:rsidRPr="006A24B6">
        <w:rPr>
          <w:rFonts w:hint="eastAsia"/>
          <w:b/>
          <w:bCs/>
          <w:sz w:val="36"/>
          <w:szCs w:val="36"/>
          <w:lang w:eastAsia="zh-TW"/>
        </w:rPr>
        <w:t>介面</w:t>
      </w:r>
    </w:p>
    <w:p w14:paraId="1556F9D3" w14:textId="15CF3158" w:rsidR="006C4E0B" w:rsidRPr="00276E46" w:rsidRDefault="001E41A6" w:rsidP="001442C8">
      <w:pPr>
        <w:rPr>
          <w:rFonts w:asciiTheme="minorEastAsia" w:eastAsia="SimSun" w:hAnsiTheme="minorEastAsia"/>
          <w:b/>
          <w:bCs/>
        </w:rPr>
      </w:pPr>
      <w:r w:rsidRPr="001E41A6">
        <w:rPr>
          <w:rFonts w:asciiTheme="minorEastAsia" w:eastAsia="SimSun" w:hAnsiTheme="minorEastAsia"/>
          <w:b/>
          <w:bCs/>
        </w:rPr>
        <w:drawing>
          <wp:inline distT="0" distB="0" distL="0" distR="0" wp14:anchorId="48A4ACFF" wp14:editId="0D076A03">
            <wp:extent cx="5631180" cy="2764944"/>
            <wp:effectExtent l="0" t="0" r="7620" b="0"/>
            <wp:docPr id="1082563903" name="圖片 1" descr="一張含有 螢幕擷取畫面, 多媒體軟體, 電腦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63903" name="圖片 1" descr="一張含有 螢幕擷取畫面, 多媒體軟體, 電腦, 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589" cy="27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3652" w14:textId="64A0A31C" w:rsidR="000A0D65" w:rsidRDefault="00FB1058" w:rsidP="004A7594">
      <w:pPr>
        <w:pStyle w:val="affc"/>
        <w:numPr>
          <w:ilvl w:val="0"/>
          <w:numId w:val="21"/>
        </w:numPr>
        <w:ind w:leftChars="0"/>
        <w:rPr>
          <w:b/>
          <w:bCs/>
          <w:sz w:val="36"/>
          <w:szCs w:val="36"/>
          <w:lang w:eastAsia="zh-TW"/>
        </w:rPr>
      </w:pPr>
      <w:r>
        <w:rPr>
          <w:rFonts w:hint="eastAsia"/>
          <w:b/>
          <w:bCs/>
          <w:sz w:val="36"/>
          <w:szCs w:val="36"/>
          <w:lang w:eastAsia="zh-TW"/>
        </w:rPr>
        <w:t>結果</w:t>
      </w:r>
    </w:p>
    <w:p w14:paraId="7A00148A" w14:textId="019E4CC1" w:rsidR="00E825C7" w:rsidRDefault="001E41A6" w:rsidP="00E825C7">
      <w:pPr>
        <w:rPr>
          <w:b/>
          <w:bCs/>
          <w:sz w:val="36"/>
          <w:szCs w:val="36"/>
          <w:lang w:eastAsia="zh-TW"/>
        </w:rPr>
      </w:pP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3369F13" wp14:editId="4112712C">
                <wp:simplePos x="0" y="0"/>
                <wp:positionH relativeFrom="margin">
                  <wp:posOffset>5146675</wp:posOffset>
                </wp:positionH>
                <wp:positionV relativeFrom="paragraph">
                  <wp:posOffset>2223135</wp:posOffset>
                </wp:positionV>
                <wp:extent cx="899160" cy="320040"/>
                <wp:effectExtent l="0" t="0" r="15240" b="22860"/>
                <wp:wrapNone/>
                <wp:docPr id="18215302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11CFC" w14:textId="2C15BC1D" w:rsidR="00F57C04" w:rsidRPr="00245A60" w:rsidRDefault="001E41A6" w:rsidP="00F57C04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  <w:t>背景相減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369F1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405.25pt;margin-top:175.05pt;width:70.8pt;height:25.2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" filled="f">
                <v:textbox>
                  <w:txbxContent>
                    <w:p w14:paraId="27411CFC" w14:textId="2C15BC1D" w:rsidR="00F57C04" w:rsidRPr="00245A60" w:rsidRDefault="001E41A6" w:rsidP="00F57C04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  <w:t>背景相減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2608603" wp14:editId="55F42400">
                <wp:simplePos x="0" y="0"/>
                <wp:positionH relativeFrom="margin">
                  <wp:posOffset>2191385</wp:posOffset>
                </wp:positionH>
                <wp:positionV relativeFrom="paragraph">
                  <wp:posOffset>2259965</wp:posOffset>
                </wp:positionV>
                <wp:extent cx="862012" cy="320040"/>
                <wp:effectExtent l="0" t="0" r="14605" b="22860"/>
                <wp:wrapNone/>
                <wp:docPr id="19508088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012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CA364" w14:textId="639938F8" w:rsidR="008C3731" w:rsidRPr="00DE441F" w:rsidRDefault="00DE441F" w:rsidP="00DE441F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 w:rsidRPr="00DE441F"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 xml:space="preserve">Ori </w:t>
                            </w:r>
                            <w:r w:rsidR="001E41A6"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  <w:t>video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08603" id="_x0000_s1027" type="#_x0000_t202" style="position:absolute;margin-left:172.55pt;margin-top:177.95pt;width:67.85pt;height:25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" filled="f">
                <v:textbox>
                  <w:txbxContent>
                    <w:p w14:paraId="031CA364" w14:textId="639938F8" w:rsidR="008C3731" w:rsidRPr="00DE441F" w:rsidRDefault="00DE441F" w:rsidP="00DE441F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 w:rsidRPr="00DE441F">
                        <w:rPr>
                          <w:b/>
                          <w:bCs/>
                          <w:color w:val="FF0000"/>
                          <w:lang w:eastAsia="zh-TW"/>
                        </w:rPr>
                        <w:t xml:space="preserve">Ori </w:t>
                      </w:r>
                      <w:r w:rsidR="001E41A6"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  <w:t>video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41A6">
        <w:rPr>
          <w:b/>
          <w:bCs/>
          <w:sz w:val="36"/>
          <w:szCs w:val="36"/>
          <w:lang w:eastAsia="zh-TW"/>
        </w:rPr>
        <w:drawing>
          <wp:inline distT="0" distB="0" distL="0" distR="0" wp14:anchorId="4A70C748" wp14:editId="56003BC7">
            <wp:extent cx="6071870" cy="2242820"/>
            <wp:effectExtent l="0" t="0" r="5080" b="5080"/>
            <wp:docPr id="1978742990" name="圖片 1" descr="一張含有 足部穿著, 螢幕擷取畫面, 黑色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2990" name="圖片 1" descr="一張含有 足部穿著, 螢幕擷取畫面, 黑色, 人員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D083" w14:textId="70177696" w:rsidR="00F03264" w:rsidRDefault="00F03264" w:rsidP="00E825C7">
      <w:pPr>
        <w:rPr>
          <w:b/>
          <w:bCs/>
          <w:sz w:val="36"/>
          <w:szCs w:val="36"/>
          <w:lang w:val="en-CA" w:eastAsia="zh-TW"/>
        </w:rPr>
      </w:pPr>
      <w:r w:rsidRPr="00245A60">
        <w:rPr>
          <w:noProof/>
          <w:lang w:eastAsia="zh-TW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F2D3C5F" wp14:editId="355CC216">
                <wp:simplePos x="0" y="0"/>
                <wp:positionH relativeFrom="margin">
                  <wp:align>right</wp:align>
                </wp:positionH>
                <wp:positionV relativeFrom="paragraph">
                  <wp:posOffset>2255520</wp:posOffset>
                </wp:positionV>
                <wp:extent cx="899160" cy="320040"/>
                <wp:effectExtent l="0" t="0" r="15240" b="22860"/>
                <wp:wrapNone/>
                <wp:docPr id="2915940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2F180" w14:textId="77777777" w:rsidR="00F03264" w:rsidRPr="00245A60" w:rsidRDefault="00F03264" w:rsidP="00F03264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  <w:t>背景相減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D3C5F" id="_x0000_s1028" type="#_x0000_t202" style="position:absolute;margin-left:19.6pt;margin-top:177.6pt;width:70.8pt;height:25.2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" filled="f">
                <v:textbox>
                  <w:txbxContent>
                    <w:p w14:paraId="57F2F180" w14:textId="77777777" w:rsidR="00F03264" w:rsidRPr="00245A60" w:rsidRDefault="00F03264" w:rsidP="00F03264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  <w:t>背景相減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1528B20" wp14:editId="3F72442A">
                <wp:simplePos x="0" y="0"/>
                <wp:positionH relativeFrom="margin">
                  <wp:posOffset>2164080</wp:posOffset>
                </wp:positionH>
                <wp:positionV relativeFrom="paragraph">
                  <wp:posOffset>2262505</wp:posOffset>
                </wp:positionV>
                <wp:extent cx="862012" cy="320040"/>
                <wp:effectExtent l="0" t="0" r="14605" b="22860"/>
                <wp:wrapNone/>
                <wp:docPr id="10656274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012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7DF92" w14:textId="77777777" w:rsidR="00F03264" w:rsidRPr="00DE441F" w:rsidRDefault="00F03264" w:rsidP="00F03264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 w:rsidRPr="00DE441F"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 xml:space="preserve">Ori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  <w:t>video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28B20" id="_x0000_s1029" type="#_x0000_t202" style="position:absolute;margin-left:170.4pt;margin-top:178.15pt;width:67.85pt;height:25.2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" filled="f">
                <v:textbox>
                  <w:txbxContent>
                    <w:p w14:paraId="5427DF92" w14:textId="77777777" w:rsidR="00F03264" w:rsidRPr="00DE441F" w:rsidRDefault="00F03264" w:rsidP="00F03264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 w:rsidRPr="00DE441F">
                        <w:rPr>
                          <w:b/>
                          <w:bCs/>
                          <w:color w:val="FF0000"/>
                          <w:lang w:eastAsia="zh-TW"/>
                        </w:rPr>
                        <w:t xml:space="preserve">Ori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  <w:t>video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3264">
        <w:rPr>
          <w:b/>
          <w:bCs/>
          <w:sz w:val="36"/>
          <w:szCs w:val="36"/>
          <w:lang w:eastAsia="zh-TW"/>
        </w:rPr>
        <w:drawing>
          <wp:inline distT="0" distB="0" distL="0" distR="0" wp14:anchorId="301FA042" wp14:editId="445A5FE4">
            <wp:extent cx="6071870" cy="2252345"/>
            <wp:effectExtent l="0" t="0" r="5080" b="0"/>
            <wp:docPr id="1220594474" name="圖片 1" descr="一張含有 螢幕擷取畫面, 足部穿著, 卡通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4474" name="圖片 1" descr="一張含有 螢幕擷取畫面, 足部穿著, 卡通, 人員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4E02" w14:textId="77777777" w:rsidR="00F03264" w:rsidRDefault="00F03264" w:rsidP="00E825C7">
      <w:pPr>
        <w:rPr>
          <w:b/>
          <w:bCs/>
          <w:sz w:val="36"/>
          <w:szCs w:val="36"/>
          <w:lang w:val="en-CA" w:eastAsia="zh-TW"/>
        </w:rPr>
      </w:pPr>
    </w:p>
    <w:p w14:paraId="67559872" w14:textId="547F32E2" w:rsidR="00F03264" w:rsidRDefault="00F03264" w:rsidP="00E825C7">
      <w:pPr>
        <w:rPr>
          <w:b/>
          <w:bCs/>
          <w:sz w:val="36"/>
          <w:szCs w:val="36"/>
          <w:lang w:val="en-CA" w:eastAsia="zh-TW"/>
        </w:rPr>
      </w:pP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17D4337" wp14:editId="2ECFE0F8">
                <wp:simplePos x="0" y="0"/>
                <wp:positionH relativeFrom="margin">
                  <wp:align>right</wp:align>
                </wp:positionH>
                <wp:positionV relativeFrom="paragraph">
                  <wp:posOffset>2305050</wp:posOffset>
                </wp:positionV>
                <wp:extent cx="899160" cy="320040"/>
                <wp:effectExtent l="0" t="0" r="15240" b="22860"/>
                <wp:wrapNone/>
                <wp:docPr id="1389303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285D3" w14:textId="6B289A1E" w:rsidR="00F03264" w:rsidRPr="00245A60" w:rsidRDefault="00F03264" w:rsidP="00F03264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  <w:t>相鄰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  <w:t>相減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D4337" id="_x0000_s1030" type="#_x0000_t202" style="position:absolute;margin-left:19.6pt;margin-top:181.5pt;width:70.8pt;height:25.2pt;z-index:2517155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" filled="f">
                <v:textbox>
                  <w:txbxContent>
                    <w:p w14:paraId="62A285D3" w14:textId="6B289A1E" w:rsidR="00F03264" w:rsidRPr="00245A60" w:rsidRDefault="00F03264" w:rsidP="00F03264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  <w:t>相鄰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  <w:t>相減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A476AA3" wp14:editId="3B161865">
                <wp:simplePos x="0" y="0"/>
                <wp:positionH relativeFrom="margin">
                  <wp:posOffset>2179320</wp:posOffset>
                </wp:positionH>
                <wp:positionV relativeFrom="paragraph">
                  <wp:posOffset>2305050</wp:posOffset>
                </wp:positionV>
                <wp:extent cx="862012" cy="320040"/>
                <wp:effectExtent l="0" t="0" r="14605" b="22860"/>
                <wp:wrapNone/>
                <wp:docPr id="97328257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012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CB390" w14:textId="77777777" w:rsidR="00F03264" w:rsidRPr="00DE441F" w:rsidRDefault="00F03264" w:rsidP="00F03264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 w:rsidRPr="00DE441F"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 xml:space="preserve">Ori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  <w:t>video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76AA3" id="_x0000_s1031" type="#_x0000_t202" style="position:absolute;margin-left:171.6pt;margin-top:181.5pt;width:67.85pt;height:25.2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" filled="f">
                <v:textbox>
                  <w:txbxContent>
                    <w:p w14:paraId="676CB390" w14:textId="77777777" w:rsidR="00F03264" w:rsidRPr="00DE441F" w:rsidRDefault="00F03264" w:rsidP="00F03264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 w:rsidRPr="00DE441F">
                        <w:rPr>
                          <w:b/>
                          <w:bCs/>
                          <w:color w:val="FF0000"/>
                          <w:lang w:eastAsia="zh-TW"/>
                        </w:rPr>
                        <w:t xml:space="preserve">Ori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  <w:t>video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3264">
        <w:rPr>
          <w:b/>
          <w:bCs/>
          <w:sz w:val="36"/>
          <w:szCs w:val="36"/>
          <w:lang w:val="en-CA" w:eastAsia="zh-TW"/>
        </w:rPr>
        <w:drawing>
          <wp:inline distT="0" distB="0" distL="0" distR="0" wp14:anchorId="2A3F9103" wp14:editId="6F5164B1">
            <wp:extent cx="6071870" cy="2272030"/>
            <wp:effectExtent l="0" t="0" r="5080" b="0"/>
            <wp:docPr id="1825866566" name="圖片 1" descr="一張含有 足部穿著, 螢幕擷取畫面, 快照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66566" name="圖片 1" descr="一張含有 足部穿著, 螢幕擷取畫面, 快照集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2C52" w14:textId="34B31025" w:rsidR="00F03264" w:rsidRPr="00F03264" w:rsidRDefault="00F03264" w:rsidP="00E825C7">
      <w:pPr>
        <w:rPr>
          <w:b/>
          <w:bCs/>
          <w:sz w:val="36"/>
          <w:szCs w:val="36"/>
          <w:lang w:val="en-CA" w:eastAsia="zh-TW"/>
        </w:rPr>
      </w:pPr>
    </w:p>
    <w:p w14:paraId="76323B51" w14:textId="022A321C" w:rsidR="00E378F3" w:rsidRPr="007C7446" w:rsidRDefault="00F03264" w:rsidP="007C7446">
      <w:pPr>
        <w:rPr>
          <w:rFonts w:hint="eastAsia"/>
          <w:b/>
          <w:bCs/>
          <w:sz w:val="36"/>
          <w:szCs w:val="36"/>
          <w:lang w:val="en-CA" w:eastAsia="zh-TW"/>
        </w:rPr>
      </w:pP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825C447" wp14:editId="640E886B">
                <wp:simplePos x="0" y="0"/>
                <wp:positionH relativeFrom="margin">
                  <wp:posOffset>2159635</wp:posOffset>
                </wp:positionH>
                <wp:positionV relativeFrom="paragraph">
                  <wp:posOffset>2272665</wp:posOffset>
                </wp:positionV>
                <wp:extent cx="862012" cy="320040"/>
                <wp:effectExtent l="0" t="0" r="14605" b="22860"/>
                <wp:wrapNone/>
                <wp:docPr id="224792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012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06B6E" w14:textId="77777777" w:rsidR="00F03264" w:rsidRPr="00DE441F" w:rsidRDefault="00F03264" w:rsidP="00F03264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 w:rsidRPr="00DE441F"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 xml:space="preserve">Ori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  <w:t>video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5C447" id="_x0000_s1032" type="#_x0000_t202" style="position:absolute;margin-left:170.05pt;margin-top:178.95pt;width:67.85pt;height:25.2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" filled="f">
                <v:textbox>
                  <w:txbxContent>
                    <w:p w14:paraId="59006B6E" w14:textId="77777777" w:rsidR="00F03264" w:rsidRPr="00DE441F" w:rsidRDefault="00F03264" w:rsidP="00F03264">
                      <w:pP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</w:pPr>
                      <w:r w:rsidRPr="00DE441F">
                        <w:rPr>
                          <w:b/>
                          <w:bCs/>
                          <w:color w:val="FF0000"/>
                          <w:lang w:eastAsia="zh-TW"/>
                        </w:rPr>
                        <w:t xml:space="preserve">Ori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  <w:t>video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B656329" wp14:editId="2E7B408B">
                <wp:simplePos x="0" y="0"/>
                <wp:positionH relativeFrom="margin">
                  <wp:posOffset>5200015</wp:posOffset>
                </wp:positionH>
                <wp:positionV relativeFrom="paragraph">
                  <wp:posOffset>2243455</wp:posOffset>
                </wp:positionV>
                <wp:extent cx="899160" cy="320040"/>
                <wp:effectExtent l="0" t="0" r="15240" b="22860"/>
                <wp:wrapNone/>
                <wp:docPr id="633385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40E00" w14:textId="77777777" w:rsidR="00F03264" w:rsidRPr="00245A60" w:rsidRDefault="00F03264" w:rsidP="00F03264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eastAsia="zh-TW"/>
                              </w:rPr>
                              <w:t>相鄰相減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56329" id="_x0000_s1033" type="#_x0000_t202" style="position:absolute;margin-left:409.45pt;margin-top:176.65pt;width:70.8pt;height:25.2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" filled="f">
                <v:textbox>
                  <w:txbxContent>
                    <w:p w14:paraId="7A940E00" w14:textId="77777777" w:rsidR="00F03264" w:rsidRPr="00245A60" w:rsidRDefault="00F03264" w:rsidP="00F03264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eastAsia="zh-TW"/>
                        </w:rPr>
                        <w:t>相鄰相減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3264">
        <w:rPr>
          <w:b/>
          <w:bCs/>
          <w:sz w:val="36"/>
          <w:szCs w:val="36"/>
          <w:lang w:val="en-CA" w:eastAsia="zh-TW"/>
        </w:rPr>
        <w:drawing>
          <wp:inline distT="0" distB="0" distL="0" distR="0" wp14:anchorId="6766A4B6" wp14:editId="02E43207">
            <wp:extent cx="6071870" cy="2241550"/>
            <wp:effectExtent l="0" t="0" r="5080" b="6350"/>
            <wp:docPr id="405120915" name="圖片 1" descr="一張含有 螢幕擷取畫面, 足部穿著, 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0915" name="圖片 1" descr="一張含有 螢幕擷取畫面, 足部穿著, 卡通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8F3" w:rsidRPr="007C7446">
      <w:footerReference w:type="default" r:id="rId12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615B37" w14:textId="77777777" w:rsidR="0029569A" w:rsidRDefault="0029569A">
      <w:pPr>
        <w:spacing w:after="0" w:line="240" w:lineRule="auto"/>
      </w:pPr>
      <w:r>
        <w:separator/>
      </w:r>
    </w:p>
    <w:p w14:paraId="7EF51D4D" w14:textId="77777777" w:rsidR="0029569A" w:rsidRDefault="0029569A"/>
    <w:p w14:paraId="1C720863" w14:textId="77777777" w:rsidR="0029569A" w:rsidRDefault="0029569A"/>
  </w:endnote>
  <w:endnote w:type="continuationSeparator" w:id="0">
    <w:p w14:paraId="0B8823D3" w14:textId="77777777" w:rsidR="0029569A" w:rsidRDefault="0029569A">
      <w:pPr>
        <w:spacing w:after="0" w:line="240" w:lineRule="auto"/>
      </w:pPr>
      <w:r>
        <w:continuationSeparator/>
      </w:r>
    </w:p>
    <w:p w14:paraId="00D3102D" w14:textId="77777777" w:rsidR="0029569A" w:rsidRDefault="0029569A"/>
    <w:p w14:paraId="3C203C81" w14:textId="77777777" w:rsidR="0029569A" w:rsidRDefault="002956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1D8BC7" w14:textId="77777777" w:rsidR="0072623E" w:rsidRDefault="00933D2C">
        <w:pPr>
          <w:pStyle w:val="af7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 w:rsidR="00DD348C">
          <w:rPr>
            <w:noProof/>
            <w:lang w:val="zh-TW" w:eastAsia="zh-TW" w:bidi="zh-TW"/>
          </w:rPr>
          <w:t>2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C11998" w14:textId="77777777" w:rsidR="0029569A" w:rsidRDefault="0029569A">
      <w:pPr>
        <w:spacing w:after="0" w:line="240" w:lineRule="auto"/>
      </w:pPr>
      <w:r>
        <w:separator/>
      </w:r>
    </w:p>
    <w:p w14:paraId="59FFA6C5" w14:textId="77777777" w:rsidR="0029569A" w:rsidRDefault="0029569A"/>
    <w:p w14:paraId="3FADC981" w14:textId="77777777" w:rsidR="0029569A" w:rsidRDefault="0029569A"/>
  </w:footnote>
  <w:footnote w:type="continuationSeparator" w:id="0">
    <w:p w14:paraId="7FF49886" w14:textId="77777777" w:rsidR="0029569A" w:rsidRDefault="0029569A">
      <w:pPr>
        <w:spacing w:after="0" w:line="240" w:lineRule="auto"/>
      </w:pPr>
      <w:r>
        <w:continuationSeparator/>
      </w:r>
    </w:p>
    <w:p w14:paraId="658C5AAB" w14:textId="77777777" w:rsidR="0029569A" w:rsidRDefault="0029569A"/>
    <w:p w14:paraId="547F340D" w14:textId="77777777" w:rsidR="0029569A" w:rsidRDefault="0029569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B482632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74480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05E4E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50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1016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FAE0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97E6E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CC4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B12AF"/>
    <w:multiLevelType w:val="hybridMultilevel"/>
    <w:tmpl w:val="AC7EF10A"/>
    <w:lvl w:ilvl="0" w:tplc="05B42CB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91E5C"/>
    <w:multiLevelType w:val="hybridMultilevel"/>
    <w:tmpl w:val="A38A5468"/>
    <w:lvl w:ilvl="0" w:tplc="F79A5C6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A8609A4"/>
    <w:multiLevelType w:val="hybridMultilevel"/>
    <w:tmpl w:val="A6F6C880"/>
    <w:lvl w:ilvl="0" w:tplc="9D344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3F15FB4"/>
    <w:multiLevelType w:val="hybridMultilevel"/>
    <w:tmpl w:val="D3F8811A"/>
    <w:lvl w:ilvl="0" w:tplc="3336F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14A64"/>
    <w:multiLevelType w:val="hybridMultilevel"/>
    <w:tmpl w:val="837ED76C"/>
    <w:lvl w:ilvl="0" w:tplc="4C781232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2083510"/>
    <w:multiLevelType w:val="hybridMultilevel"/>
    <w:tmpl w:val="BE6E19F6"/>
    <w:lvl w:ilvl="0" w:tplc="A50A105A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EB2406"/>
    <w:multiLevelType w:val="hybridMultilevel"/>
    <w:tmpl w:val="5204C312"/>
    <w:lvl w:ilvl="0" w:tplc="ED880C6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97C3237"/>
    <w:multiLevelType w:val="hybridMultilevel"/>
    <w:tmpl w:val="709EC01A"/>
    <w:lvl w:ilvl="0" w:tplc="BC16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901CF9"/>
    <w:multiLevelType w:val="hybridMultilevel"/>
    <w:tmpl w:val="2F4A75D8"/>
    <w:lvl w:ilvl="0" w:tplc="62A25D7A">
      <w:start w:val="1"/>
      <w:numFmt w:val="decimal"/>
      <w:pStyle w:val="a0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9672A"/>
    <w:multiLevelType w:val="hybridMultilevel"/>
    <w:tmpl w:val="0226CB4C"/>
    <w:lvl w:ilvl="0" w:tplc="BBE83288">
      <w:start w:val="1"/>
      <w:numFmt w:val="decimal"/>
      <w:lvlText w:val="(%1)"/>
      <w:lvlJc w:val="left"/>
      <w:pPr>
        <w:ind w:left="720" w:hanging="720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4EA127C"/>
    <w:multiLevelType w:val="hybridMultilevel"/>
    <w:tmpl w:val="50BE162A"/>
    <w:lvl w:ilvl="0" w:tplc="1B669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B2F1850"/>
    <w:multiLevelType w:val="hybridMultilevel"/>
    <w:tmpl w:val="C2920AE0"/>
    <w:lvl w:ilvl="0" w:tplc="07883CD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17200298">
    <w:abstractNumId w:val="9"/>
  </w:num>
  <w:num w:numId="2" w16cid:durableId="2031106589">
    <w:abstractNumId w:val="15"/>
  </w:num>
  <w:num w:numId="3" w16cid:durableId="2131975388">
    <w:abstractNumId w:val="21"/>
  </w:num>
  <w:num w:numId="4" w16cid:durableId="1299186056">
    <w:abstractNumId w:val="16"/>
  </w:num>
  <w:num w:numId="5" w16cid:durableId="996572097">
    <w:abstractNumId w:val="11"/>
  </w:num>
  <w:num w:numId="6" w16cid:durableId="451287108">
    <w:abstractNumId w:val="7"/>
  </w:num>
  <w:num w:numId="7" w16cid:durableId="2109038617">
    <w:abstractNumId w:val="6"/>
  </w:num>
  <w:num w:numId="8" w16cid:durableId="751008397">
    <w:abstractNumId w:val="5"/>
  </w:num>
  <w:num w:numId="9" w16cid:durableId="1627001325">
    <w:abstractNumId w:val="4"/>
  </w:num>
  <w:num w:numId="10" w16cid:durableId="709573252">
    <w:abstractNumId w:val="8"/>
  </w:num>
  <w:num w:numId="11" w16cid:durableId="452286443">
    <w:abstractNumId w:val="3"/>
  </w:num>
  <w:num w:numId="12" w16cid:durableId="1449734120">
    <w:abstractNumId w:val="2"/>
  </w:num>
  <w:num w:numId="13" w16cid:durableId="402800463">
    <w:abstractNumId w:val="1"/>
  </w:num>
  <w:num w:numId="14" w16cid:durableId="1540778634">
    <w:abstractNumId w:val="0"/>
  </w:num>
  <w:num w:numId="15" w16cid:durableId="1925138861">
    <w:abstractNumId w:val="18"/>
  </w:num>
  <w:num w:numId="16" w16cid:durableId="66804042">
    <w:abstractNumId w:val="22"/>
  </w:num>
  <w:num w:numId="17" w16cid:durableId="271206226">
    <w:abstractNumId w:val="23"/>
  </w:num>
  <w:num w:numId="18" w16cid:durableId="1491093017">
    <w:abstractNumId w:val="20"/>
  </w:num>
  <w:num w:numId="19" w16cid:durableId="129634564">
    <w:abstractNumId w:val="25"/>
  </w:num>
  <w:num w:numId="20" w16cid:durableId="581988236">
    <w:abstractNumId w:val="14"/>
  </w:num>
  <w:num w:numId="21" w16cid:durableId="1439593828">
    <w:abstractNumId w:val="13"/>
  </w:num>
  <w:num w:numId="22" w16cid:durableId="1755276651">
    <w:abstractNumId w:val="12"/>
  </w:num>
  <w:num w:numId="23" w16cid:durableId="1750073513">
    <w:abstractNumId w:val="10"/>
  </w:num>
  <w:num w:numId="24" w16cid:durableId="1377390270">
    <w:abstractNumId w:val="24"/>
  </w:num>
  <w:num w:numId="25" w16cid:durableId="1724020353">
    <w:abstractNumId w:val="19"/>
  </w:num>
  <w:num w:numId="26" w16cid:durableId="11716032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E50"/>
    <w:rsid w:val="00000E50"/>
    <w:rsid w:val="00012612"/>
    <w:rsid w:val="00022D75"/>
    <w:rsid w:val="00042439"/>
    <w:rsid w:val="000639F8"/>
    <w:rsid w:val="00064161"/>
    <w:rsid w:val="000752D6"/>
    <w:rsid w:val="00095614"/>
    <w:rsid w:val="000A0D65"/>
    <w:rsid w:val="000B4ECC"/>
    <w:rsid w:val="000C1ADB"/>
    <w:rsid w:val="000C520F"/>
    <w:rsid w:val="000C65B2"/>
    <w:rsid w:val="000D2DC2"/>
    <w:rsid w:val="000D5BC4"/>
    <w:rsid w:val="000E1EC3"/>
    <w:rsid w:val="000F03C1"/>
    <w:rsid w:val="000F0A82"/>
    <w:rsid w:val="000F0E98"/>
    <w:rsid w:val="000F2B25"/>
    <w:rsid w:val="000F50A5"/>
    <w:rsid w:val="000F5194"/>
    <w:rsid w:val="000F6525"/>
    <w:rsid w:val="00110004"/>
    <w:rsid w:val="001135D6"/>
    <w:rsid w:val="0012718E"/>
    <w:rsid w:val="00134165"/>
    <w:rsid w:val="00140F55"/>
    <w:rsid w:val="001440CD"/>
    <w:rsid w:val="001442C8"/>
    <w:rsid w:val="00144CC7"/>
    <w:rsid w:val="001473B4"/>
    <w:rsid w:val="0016158B"/>
    <w:rsid w:val="001661B0"/>
    <w:rsid w:val="00166868"/>
    <w:rsid w:val="00180B92"/>
    <w:rsid w:val="00181A2E"/>
    <w:rsid w:val="00190B77"/>
    <w:rsid w:val="00195084"/>
    <w:rsid w:val="00195DD0"/>
    <w:rsid w:val="001A2617"/>
    <w:rsid w:val="001B7EA7"/>
    <w:rsid w:val="001E41A6"/>
    <w:rsid w:val="002058BC"/>
    <w:rsid w:val="0021051F"/>
    <w:rsid w:val="00217ECB"/>
    <w:rsid w:val="002373B1"/>
    <w:rsid w:val="00245A60"/>
    <w:rsid w:val="002514C2"/>
    <w:rsid w:val="00260CE3"/>
    <w:rsid w:val="00261285"/>
    <w:rsid w:val="00272FDC"/>
    <w:rsid w:val="0027433D"/>
    <w:rsid w:val="00276E46"/>
    <w:rsid w:val="0028226E"/>
    <w:rsid w:val="0029366B"/>
    <w:rsid w:val="0029569A"/>
    <w:rsid w:val="002B53C2"/>
    <w:rsid w:val="002E784C"/>
    <w:rsid w:val="00300C53"/>
    <w:rsid w:val="00306B29"/>
    <w:rsid w:val="00325596"/>
    <w:rsid w:val="00331E7D"/>
    <w:rsid w:val="00372695"/>
    <w:rsid w:val="003872A1"/>
    <w:rsid w:val="00394036"/>
    <w:rsid w:val="00394243"/>
    <w:rsid w:val="003D00E1"/>
    <w:rsid w:val="003F356A"/>
    <w:rsid w:val="003F6A97"/>
    <w:rsid w:val="004104B5"/>
    <w:rsid w:val="00415547"/>
    <w:rsid w:val="00417204"/>
    <w:rsid w:val="004218A6"/>
    <w:rsid w:val="00437554"/>
    <w:rsid w:val="00442C7B"/>
    <w:rsid w:val="00466209"/>
    <w:rsid w:val="00486D76"/>
    <w:rsid w:val="004879BA"/>
    <w:rsid w:val="004920F2"/>
    <w:rsid w:val="004A0842"/>
    <w:rsid w:val="004A7594"/>
    <w:rsid w:val="004B3B59"/>
    <w:rsid w:val="004C1772"/>
    <w:rsid w:val="004C1B5C"/>
    <w:rsid w:val="004C3702"/>
    <w:rsid w:val="004C4E77"/>
    <w:rsid w:val="004C5880"/>
    <w:rsid w:val="004D0859"/>
    <w:rsid w:val="004D2342"/>
    <w:rsid w:val="004D2ACB"/>
    <w:rsid w:val="005060BE"/>
    <w:rsid w:val="005143FA"/>
    <w:rsid w:val="005266E6"/>
    <w:rsid w:val="005350C1"/>
    <w:rsid w:val="0054283B"/>
    <w:rsid w:val="00552292"/>
    <w:rsid w:val="00572A5E"/>
    <w:rsid w:val="00576CCE"/>
    <w:rsid w:val="005841C9"/>
    <w:rsid w:val="005D1F20"/>
    <w:rsid w:val="005D7BE2"/>
    <w:rsid w:val="005E5205"/>
    <w:rsid w:val="00604852"/>
    <w:rsid w:val="00604AE4"/>
    <w:rsid w:val="006063F1"/>
    <w:rsid w:val="0062034F"/>
    <w:rsid w:val="00620973"/>
    <w:rsid w:val="00637F17"/>
    <w:rsid w:val="00640DC6"/>
    <w:rsid w:val="006438AC"/>
    <w:rsid w:val="0068646E"/>
    <w:rsid w:val="00687919"/>
    <w:rsid w:val="00694284"/>
    <w:rsid w:val="006A0FE4"/>
    <w:rsid w:val="006A24B6"/>
    <w:rsid w:val="006A359E"/>
    <w:rsid w:val="006B1C0A"/>
    <w:rsid w:val="006C4E0B"/>
    <w:rsid w:val="006D1140"/>
    <w:rsid w:val="006D40D0"/>
    <w:rsid w:val="00716D64"/>
    <w:rsid w:val="0072623E"/>
    <w:rsid w:val="0074173C"/>
    <w:rsid w:val="00750FCB"/>
    <w:rsid w:val="00753FF4"/>
    <w:rsid w:val="007601C0"/>
    <w:rsid w:val="007831D6"/>
    <w:rsid w:val="00792799"/>
    <w:rsid w:val="007A2E13"/>
    <w:rsid w:val="007A4D1F"/>
    <w:rsid w:val="007C292C"/>
    <w:rsid w:val="007C7446"/>
    <w:rsid w:val="007D4019"/>
    <w:rsid w:val="007F07B8"/>
    <w:rsid w:val="00824E18"/>
    <w:rsid w:val="00842C14"/>
    <w:rsid w:val="00846E07"/>
    <w:rsid w:val="0085131C"/>
    <w:rsid w:val="00866F48"/>
    <w:rsid w:val="00883986"/>
    <w:rsid w:val="00885322"/>
    <w:rsid w:val="008926D1"/>
    <w:rsid w:val="008A49F1"/>
    <w:rsid w:val="008A6327"/>
    <w:rsid w:val="008A67C3"/>
    <w:rsid w:val="008B086C"/>
    <w:rsid w:val="008C3731"/>
    <w:rsid w:val="008C76E8"/>
    <w:rsid w:val="008D4EB7"/>
    <w:rsid w:val="008D7927"/>
    <w:rsid w:val="008D7C09"/>
    <w:rsid w:val="00911B93"/>
    <w:rsid w:val="00933D2C"/>
    <w:rsid w:val="00934FA3"/>
    <w:rsid w:val="0093694F"/>
    <w:rsid w:val="0094395F"/>
    <w:rsid w:val="0094465A"/>
    <w:rsid w:val="00953025"/>
    <w:rsid w:val="0096038B"/>
    <w:rsid w:val="00975A49"/>
    <w:rsid w:val="009A7165"/>
    <w:rsid w:val="009B637D"/>
    <w:rsid w:val="009C5539"/>
    <w:rsid w:val="009C66BB"/>
    <w:rsid w:val="009C779E"/>
    <w:rsid w:val="009C7E83"/>
    <w:rsid w:val="009D4821"/>
    <w:rsid w:val="00A04E0F"/>
    <w:rsid w:val="00A062B1"/>
    <w:rsid w:val="00A1017C"/>
    <w:rsid w:val="00A12B75"/>
    <w:rsid w:val="00A12EED"/>
    <w:rsid w:val="00A171EA"/>
    <w:rsid w:val="00A22DB3"/>
    <w:rsid w:val="00A308C0"/>
    <w:rsid w:val="00A4592C"/>
    <w:rsid w:val="00A61D3A"/>
    <w:rsid w:val="00A72879"/>
    <w:rsid w:val="00A7336E"/>
    <w:rsid w:val="00A76723"/>
    <w:rsid w:val="00A82115"/>
    <w:rsid w:val="00A84BAD"/>
    <w:rsid w:val="00A87AE2"/>
    <w:rsid w:val="00A940D2"/>
    <w:rsid w:val="00AA52BA"/>
    <w:rsid w:val="00AC57DF"/>
    <w:rsid w:val="00AE5433"/>
    <w:rsid w:val="00AE6837"/>
    <w:rsid w:val="00AF6189"/>
    <w:rsid w:val="00B03274"/>
    <w:rsid w:val="00B26E26"/>
    <w:rsid w:val="00B437DF"/>
    <w:rsid w:val="00B721C8"/>
    <w:rsid w:val="00B74663"/>
    <w:rsid w:val="00B75455"/>
    <w:rsid w:val="00B82F5B"/>
    <w:rsid w:val="00B9216E"/>
    <w:rsid w:val="00BA3B7C"/>
    <w:rsid w:val="00BB138E"/>
    <w:rsid w:val="00BC1F31"/>
    <w:rsid w:val="00BC42D9"/>
    <w:rsid w:val="00BF4CC4"/>
    <w:rsid w:val="00BF608E"/>
    <w:rsid w:val="00C05244"/>
    <w:rsid w:val="00C140B5"/>
    <w:rsid w:val="00C17183"/>
    <w:rsid w:val="00C4029C"/>
    <w:rsid w:val="00C57D12"/>
    <w:rsid w:val="00C6302C"/>
    <w:rsid w:val="00C7589D"/>
    <w:rsid w:val="00C81D7E"/>
    <w:rsid w:val="00C942BE"/>
    <w:rsid w:val="00CB6AF7"/>
    <w:rsid w:val="00CC04FD"/>
    <w:rsid w:val="00CC198A"/>
    <w:rsid w:val="00CF5A18"/>
    <w:rsid w:val="00D038E3"/>
    <w:rsid w:val="00D06F19"/>
    <w:rsid w:val="00D25A28"/>
    <w:rsid w:val="00D33B18"/>
    <w:rsid w:val="00D50220"/>
    <w:rsid w:val="00D53626"/>
    <w:rsid w:val="00D56F4B"/>
    <w:rsid w:val="00D57897"/>
    <w:rsid w:val="00D7777F"/>
    <w:rsid w:val="00D83A01"/>
    <w:rsid w:val="00DB52DD"/>
    <w:rsid w:val="00DC5FE1"/>
    <w:rsid w:val="00DD27C0"/>
    <w:rsid w:val="00DD348C"/>
    <w:rsid w:val="00DE1B36"/>
    <w:rsid w:val="00DE441F"/>
    <w:rsid w:val="00DE7DDF"/>
    <w:rsid w:val="00DF3BC9"/>
    <w:rsid w:val="00E2078F"/>
    <w:rsid w:val="00E25751"/>
    <w:rsid w:val="00E25D07"/>
    <w:rsid w:val="00E25F25"/>
    <w:rsid w:val="00E378F3"/>
    <w:rsid w:val="00E50A12"/>
    <w:rsid w:val="00E6756D"/>
    <w:rsid w:val="00E76FC0"/>
    <w:rsid w:val="00E825C7"/>
    <w:rsid w:val="00E8662C"/>
    <w:rsid w:val="00E939E3"/>
    <w:rsid w:val="00E93D1B"/>
    <w:rsid w:val="00EB443D"/>
    <w:rsid w:val="00EC0C0D"/>
    <w:rsid w:val="00ED16CA"/>
    <w:rsid w:val="00ED60EC"/>
    <w:rsid w:val="00ED6D49"/>
    <w:rsid w:val="00EE4918"/>
    <w:rsid w:val="00EE5A39"/>
    <w:rsid w:val="00EF1CB6"/>
    <w:rsid w:val="00EF70F1"/>
    <w:rsid w:val="00F03264"/>
    <w:rsid w:val="00F24B27"/>
    <w:rsid w:val="00F42F4C"/>
    <w:rsid w:val="00F57C04"/>
    <w:rsid w:val="00F85236"/>
    <w:rsid w:val="00FB0AAE"/>
    <w:rsid w:val="00FB1058"/>
    <w:rsid w:val="00FC07D4"/>
    <w:rsid w:val="00FC0C15"/>
    <w:rsid w:val="00FC6889"/>
    <w:rsid w:val="00FF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A81FDE1"/>
  <w15:chartTrackingRefBased/>
  <w15:docId w15:val="{F3BA2B53-697A-4C9E-A0A8-CA000645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zh-CN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350C1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a6"/>
    <w:uiPriority w:val="1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a6">
    <w:name w:val="副標題 字元"/>
    <w:basedOn w:val="a2"/>
    <w:link w:val="a5"/>
    <w:uiPriority w:val="1"/>
    <w:rsid w:val="00A171EA"/>
    <w:rPr>
      <w:rFonts w:eastAsiaTheme="minorEastAsia"/>
      <w:sz w:val="32"/>
    </w:rPr>
  </w:style>
  <w:style w:type="paragraph" w:styleId="a7">
    <w:name w:val="Title"/>
    <w:basedOn w:val="a1"/>
    <w:link w:val="a8"/>
    <w:uiPriority w:val="2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8">
    <w:name w:val="標題 字元"/>
    <w:basedOn w:val="a2"/>
    <w:link w:val="a7"/>
    <w:uiPriority w:val="2"/>
    <w:rsid w:val="00A171EA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9">
    <w:name w:val="Intense Quote"/>
    <w:basedOn w:val="a1"/>
    <w:next w:val="a1"/>
    <w:link w:val="aa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b">
    <w:name w:val="Quote"/>
    <w:basedOn w:val="a1"/>
    <w:next w:val="a1"/>
    <w:link w:val="ac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ac">
    <w:name w:val="引文 字元"/>
    <w:basedOn w:val="a2"/>
    <w:link w:val="ab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d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作者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f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f0">
    <w:name w:val="Emphasis"/>
    <w:basedOn w:val="a2"/>
    <w:uiPriority w:val="20"/>
    <w:unhideWhenUsed/>
    <w:qFormat/>
    <w:rPr>
      <w:b/>
      <w:i/>
      <w:iCs/>
    </w:rPr>
  </w:style>
  <w:style w:type="character" w:styleId="af1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4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5">
    <w:name w:val="caption"/>
    <w:basedOn w:val="a1"/>
    <w:next w:val="a1"/>
    <w:uiPriority w:val="35"/>
    <w:semiHidden/>
    <w:unhideWhenUsed/>
    <w:qFormat/>
    <w:rsid w:val="00DC5FE1"/>
    <w:pPr>
      <w:spacing w:after="200" w:line="240" w:lineRule="auto"/>
    </w:pPr>
    <w:rPr>
      <w:i/>
      <w:iCs/>
      <w:sz w:val="22"/>
      <w:szCs w:val="18"/>
    </w:rPr>
  </w:style>
  <w:style w:type="character" w:styleId="af6">
    <w:name w:val="Placeholder Text"/>
    <w:basedOn w:val="a2"/>
    <w:uiPriority w:val="99"/>
    <w:semiHidden/>
    <w:rsid w:val="00415547"/>
    <w:rPr>
      <w:color w:val="000000" w:themeColor="text1"/>
    </w:rPr>
  </w:style>
  <w:style w:type="paragraph" w:styleId="af7">
    <w:name w:val="footer"/>
    <w:basedOn w:val="a1"/>
    <w:link w:val="af8"/>
    <w:uiPriority w:val="99"/>
    <w:unhideWhenUsed/>
    <w:qFormat/>
    <w:pPr>
      <w:spacing w:after="0" w:line="240" w:lineRule="auto"/>
    </w:pPr>
  </w:style>
  <w:style w:type="character" w:customStyle="1" w:styleId="af8">
    <w:name w:val="頁尾 字元"/>
    <w:basedOn w:val="a2"/>
    <w:link w:val="af7"/>
    <w:uiPriority w:val="99"/>
  </w:style>
  <w:style w:type="paragraph" w:styleId="af9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afa">
    <w:name w:val="報告表"/>
    <w:basedOn w:val="a3"/>
    <w:uiPriority w:val="99"/>
    <w:rsid w:val="00953025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aa">
    <w:name w:val="鮮明引文 字元"/>
    <w:basedOn w:val="a2"/>
    <w:link w:val="a9"/>
    <w:uiPriority w:val="30"/>
    <w:semiHidden/>
    <w:rPr>
      <w:i/>
      <w:iCs/>
      <w:sz w:val="30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b">
    <w:name w:val="header"/>
    <w:basedOn w:val="a1"/>
    <w:link w:val="afc"/>
    <w:uiPriority w:val="99"/>
    <w:qFormat/>
    <w:pPr>
      <w:spacing w:after="0" w:line="240" w:lineRule="auto"/>
    </w:p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afc">
    <w:name w:val="頁首 字元"/>
    <w:basedOn w:val="a2"/>
    <w:link w:val="afb"/>
    <w:uiPriority w:val="99"/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afd">
    <w:name w:val="Balloon Text"/>
    <w:basedOn w:val="a1"/>
    <w:link w:val="afe"/>
    <w:uiPriority w:val="99"/>
    <w:semiHidden/>
    <w:unhideWhenUsed/>
    <w:rsid w:val="00DC5FE1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e">
    <w:name w:val="註解方塊文字 字元"/>
    <w:basedOn w:val="a2"/>
    <w:link w:val="afd"/>
    <w:uiPriority w:val="99"/>
    <w:semiHidden/>
    <w:rsid w:val="00DC5FE1"/>
    <w:rPr>
      <w:rFonts w:ascii="Segoe UI" w:hAnsi="Segoe UI" w:cs="Segoe UI"/>
      <w:sz w:val="22"/>
      <w:szCs w:val="18"/>
    </w:rPr>
  </w:style>
  <w:style w:type="paragraph" w:styleId="31">
    <w:name w:val="Body Text 3"/>
    <w:basedOn w:val="a1"/>
    <w:link w:val="32"/>
    <w:uiPriority w:val="99"/>
    <w:semiHidden/>
    <w:unhideWhenUsed/>
    <w:rsid w:val="00DC5FE1"/>
    <w:pPr>
      <w:spacing w:after="120"/>
    </w:pPr>
    <w:rPr>
      <w:sz w:val="22"/>
      <w:szCs w:val="16"/>
    </w:rPr>
  </w:style>
  <w:style w:type="character" w:customStyle="1" w:styleId="32">
    <w:name w:val="本文 3 字元"/>
    <w:basedOn w:val="a2"/>
    <w:link w:val="31"/>
    <w:uiPriority w:val="99"/>
    <w:semiHidden/>
    <w:rsid w:val="00DC5FE1"/>
    <w:rPr>
      <w:sz w:val="22"/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DC5FE1"/>
    <w:pPr>
      <w:spacing w:after="120"/>
      <w:ind w:left="360"/>
    </w:pPr>
    <w:rPr>
      <w:sz w:val="22"/>
      <w:szCs w:val="16"/>
    </w:rPr>
  </w:style>
  <w:style w:type="character" w:customStyle="1" w:styleId="34">
    <w:name w:val="本文縮排 3 字元"/>
    <w:basedOn w:val="a2"/>
    <w:link w:val="33"/>
    <w:uiPriority w:val="99"/>
    <w:semiHidden/>
    <w:rsid w:val="00DC5FE1"/>
    <w:rPr>
      <w:sz w:val="22"/>
      <w:szCs w:val="16"/>
    </w:rPr>
  </w:style>
  <w:style w:type="character" w:styleId="aff">
    <w:name w:val="annotation reference"/>
    <w:basedOn w:val="a2"/>
    <w:uiPriority w:val="99"/>
    <w:semiHidden/>
    <w:unhideWhenUsed/>
    <w:rsid w:val="00DC5FE1"/>
    <w:rPr>
      <w:sz w:val="22"/>
      <w:szCs w:val="16"/>
    </w:rPr>
  </w:style>
  <w:style w:type="paragraph" w:styleId="aff0">
    <w:name w:val="annotation text"/>
    <w:basedOn w:val="a1"/>
    <w:link w:val="aff1"/>
    <w:uiPriority w:val="99"/>
    <w:semiHidden/>
    <w:unhideWhenUsed/>
    <w:rsid w:val="00DC5FE1"/>
    <w:pPr>
      <w:spacing w:line="240" w:lineRule="auto"/>
    </w:pPr>
    <w:rPr>
      <w:sz w:val="22"/>
      <w:szCs w:val="20"/>
    </w:rPr>
  </w:style>
  <w:style w:type="character" w:customStyle="1" w:styleId="aff1">
    <w:name w:val="註解文字 字元"/>
    <w:basedOn w:val="a2"/>
    <w:link w:val="aff0"/>
    <w:uiPriority w:val="99"/>
    <w:semiHidden/>
    <w:rsid w:val="00DC5FE1"/>
    <w:rPr>
      <w:sz w:val="22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DC5FE1"/>
    <w:rPr>
      <w:b/>
      <w:bCs/>
    </w:rPr>
  </w:style>
  <w:style w:type="character" w:customStyle="1" w:styleId="aff3">
    <w:name w:val="註解主旨 字元"/>
    <w:basedOn w:val="aff1"/>
    <w:link w:val="aff2"/>
    <w:uiPriority w:val="99"/>
    <w:semiHidden/>
    <w:rsid w:val="00DC5FE1"/>
    <w:rPr>
      <w:b/>
      <w:bCs/>
      <w:sz w:val="22"/>
      <w:szCs w:val="20"/>
    </w:rPr>
  </w:style>
  <w:style w:type="paragraph" w:styleId="aff4">
    <w:name w:val="endnote text"/>
    <w:basedOn w:val="a1"/>
    <w:link w:val="aff5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aff5">
    <w:name w:val="章節附註文字 字元"/>
    <w:basedOn w:val="a2"/>
    <w:link w:val="aff4"/>
    <w:uiPriority w:val="99"/>
    <w:semiHidden/>
    <w:rsid w:val="00DC5FE1"/>
    <w:rPr>
      <w:sz w:val="22"/>
      <w:szCs w:val="20"/>
    </w:rPr>
  </w:style>
  <w:style w:type="paragraph" w:styleId="aff6">
    <w:name w:val="envelope return"/>
    <w:basedOn w:val="a1"/>
    <w:uiPriority w:val="99"/>
    <w:semiHidden/>
    <w:unhideWhenUsed/>
    <w:rsid w:val="00DC5FE1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f7">
    <w:name w:val="footnote text"/>
    <w:basedOn w:val="a1"/>
    <w:link w:val="aff8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aff8">
    <w:name w:val="註腳文字 字元"/>
    <w:basedOn w:val="a2"/>
    <w:link w:val="aff7"/>
    <w:uiPriority w:val="99"/>
    <w:semiHidden/>
    <w:rsid w:val="00DC5FE1"/>
    <w:rPr>
      <w:sz w:val="22"/>
      <w:szCs w:val="20"/>
    </w:rPr>
  </w:style>
  <w:style w:type="character" w:styleId="aff9">
    <w:name w:val="Hyperlink"/>
    <w:basedOn w:val="a2"/>
    <w:uiPriority w:val="99"/>
    <w:semiHidden/>
    <w:unhideWhenUsed/>
    <w:rsid w:val="00415547"/>
    <w:rPr>
      <w:color w:val="53777A" w:themeColor="accent1"/>
      <w:u w:val="single"/>
    </w:rPr>
  </w:style>
  <w:style w:type="paragraph" w:styleId="affa">
    <w:name w:val="macro"/>
    <w:link w:val="affb"/>
    <w:uiPriority w:val="99"/>
    <w:semiHidden/>
    <w:unhideWhenUsed/>
    <w:rsid w:val="004155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巨集文字 字元"/>
    <w:basedOn w:val="a2"/>
    <w:link w:val="affa"/>
    <w:uiPriority w:val="99"/>
    <w:semiHidden/>
    <w:rsid w:val="00415547"/>
    <w:rPr>
      <w:rFonts w:ascii="Consolas" w:hAnsi="Consolas"/>
      <w:sz w:val="22"/>
      <w:szCs w:val="20"/>
    </w:rPr>
  </w:style>
  <w:style w:type="paragraph" w:styleId="affc">
    <w:name w:val="List Paragraph"/>
    <w:basedOn w:val="a1"/>
    <w:uiPriority w:val="34"/>
    <w:unhideWhenUsed/>
    <w:qFormat/>
    <w:rsid w:val="007601C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09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din8\AppData\Roaming\Microsoft\Templates\&#30740;&#31350;&#35542;&#25991;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467678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研究論文.dotx</Template>
  <TotalTime>1607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徐士諭</dc:creator>
  <cp:keywords/>
  <dc:description/>
  <cp:lastModifiedBy>C110152318</cp:lastModifiedBy>
  <cp:revision>321</cp:revision>
  <dcterms:created xsi:type="dcterms:W3CDTF">2022-12-29T05:07:00Z</dcterms:created>
  <dcterms:modified xsi:type="dcterms:W3CDTF">2024-03-26T12:50:00Z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