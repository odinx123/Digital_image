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DAA31" w14:textId="0BB55A9A" w:rsidR="0072623E" w:rsidRPr="00EB443D" w:rsidRDefault="0028226E">
      <w:pPr>
        <w:pStyle w:val="a7"/>
        <w:rPr>
          <w:b/>
          <w:bCs/>
        </w:rPr>
      </w:pPr>
      <w:r>
        <w:rPr>
          <w:rFonts w:hint="eastAsia"/>
          <w:b/>
          <w:bCs/>
        </w:rPr>
        <w:t>程式作業</w:t>
      </w:r>
      <w:r>
        <w:rPr>
          <w:rFonts w:hint="eastAsia"/>
          <w:b/>
          <w:bCs/>
          <w:lang w:eastAsia="zh-TW"/>
        </w:rPr>
        <w:t>(</w:t>
      </w:r>
      <w:r w:rsidR="00D33B18">
        <w:rPr>
          <w:rFonts w:hint="eastAsia"/>
          <w:b/>
          <w:bCs/>
        </w:rPr>
        <w:t>二</w:t>
      </w:r>
      <w:r>
        <w:rPr>
          <w:rFonts w:hint="eastAsia"/>
          <w:b/>
          <w:bCs/>
          <w:lang w:eastAsia="zh-TW"/>
        </w:rPr>
        <w:t>)</w:t>
      </w:r>
    </w:p>
    <w:p w14:paraId="06D6F298" w14:textId="7407DBB3" w:rsidR="0062034F" w:rsidRPr="00000E50" w:rsidRDefault="00000E50">
      <w:pPr>
        <w:pStyle w:val="ae"/>
        <w:rPr>
          <w:rFonts w:eastAsia="SimSun"/>
        </w:rPr>
      </w:pPr>
      <w:r>
        <w:rPr>
          <w:rFonts w:hint="eastAsia"/>
        </w:rPr>
        <w:t>徐士諭</w:t>
      </w:r>
    </w:p>
    <w:p w14:paraId="21E0A6CC" w14:textId="75940F40" w:rsidR="007601C0" w:rsidRPr="00EB443D" w:rsidRDefault="00D33B18" w:rsidP="007601C0">
      <w:pPr>
        <w:pStyle w:val="1"/>
        <w:numPr>
          <w:ilvl w:val="0"/>
          <w:numId w:val="17"/>
        </w:numPr>
        <w:rPr>
          <w:rFonts w:eastAsia="SimSun" w:hint="eastAsia"/>
          <w:b/>
          <w:bCs/>
        </w:rPr>
      </w:pPr>
      <w:r>
        <w:rPr>
          <w:rFonts w:hint="eastAsia"/>
          <w:b/>
          <w:bCs/>
        </w:rPr>
        <w:t>直方圖均衡化</w:t>
      </w:r>
      <w:r w:rsidR="00EB443D">
        <w:rPr>
          <w:rFonts w:hint="eastAsia"/>
          <w:b/>
          <w:bCs/>
          <w:lang w:eastAsia="zh-TW"/>
        </w:rPr>
        <w:t>(</w:t>
      </w:r>
      <w:r w:rsidR="00EB443D">
        <w:rPr>
          <w:rFonts w:hint="eastAsia"/>
          <w:b/>
          <w:bCs/>
        </w:rPr>
        <w:t>整張處理</w:t>
      </w:r>
      <w:r w:rsidR="00EB443D">
        <w:rPr>
          <w:rFonts w:hint="eastAsia"/>
          <w:b/>
          <w:bCs/>
          <w:lang w:eastAsia="zh-TW"/>
        </w:rPr>
        <w:t>)</w:t>
      </w:r>
    </w:p>
    <w:p w14:paraId="426BA2F2" w14:textId="79AA8985" w:rsidR="007601C0" w:rsidRPr="006C4E0B" w:rsidRDefault="006C4E0B" w:rsidP="006C4E0B">
      <w:pPr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t>1</w:t>
      </w:r>
      <w:r>
        <w:rPr>
          <w:b/>
          <w:bCs/>
          <w:sz w:val="36"/>
          <w:szCs w:val="36"/>
          <w:lang w:eastAsia="zh-TW"/>
        </w:rPr>
        <w:t>.</w:t>
      </w:r>
      <w:r w:rsidR="007601C0" w:rsidRPr="006C4E0B">
        <w:rPr>
          <w:rFonts w:hint="eastAsia"/>
          <w:b/>
          <w:bCs/>
          <w:sz w:val="36"/>
          <w:szCs w:val="36"/>
          <w:lang w:eastAsia="zh-TW"/>
        </w:rPr>
        <w:t>介面</w:t>
      </w:r>
    </w:p>
    <w:p w14:paraId="1556F9D3" w14:textId="6BAAF98A" w:rsidR="006C4E0B" w:rsidRPr="00276E46" w:rsidRDefault="00EB443D" w:rsidP="001442C8">
      <w:pPr>
        <w:rPr>
          <w:rFonts w:asciiTheme="minorEastAsia" w:eastAsia="SimSun" w:hAnsiTheme="minorEastAsia" w:hint="eastAsia"/>
          <w:b/>
          <w:bCs/>
        </w:rPr>
      </w:pPr>
      <w:r w:rsidRPr="00EB443D">
        <w:rPr>
          <w:rFonts w:eastAsia="SimSun"/>
        </w:rPr>
        <w:drawing>
          <wp:inline distT="0" distB="0" distL="0" distR="0" wp14:anchorId="6B4C3432" wp14:editId="1B8992CA">
            <wp:extent cx="5181600" cy="2239370"/>
            <wp:effectExtent l="0" t="0" r="0" b="8890"/>
            <wp:docPr id="1959475285" name="圖片 1" descr="一張含有 人的臉孔, 男人, 螢幕擷取畫面, 服裝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75285" name="圖片 1" descr="一張含有 人的臉孔, 男人, 螢幕擷取畫面, 服裝 的圖片&#10;&#10;自動產生的描述"/>
                    <pic:cNvPicPr/>
                  </pic:nvPicPr>
                  <pic:blipFill rotWithShape="1">
                    <a:blip r:embed="rId7"/>
                    <a:srcRect b="18395"/>
                    <a:stretch/>
                  </pic:blipFill>
                  <pic:spPr bwMode="auto">
                    <a:xfrm>
                      <a:off x="0" y="0"/>
                      <a:ext cx="5248287" cy="226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AC584" w14:textId="640E4C3A" w:rsidR="006C4E0B" w:rsidRDefault="006C4E0B" w:rsidP="006C4E0B">
      <w:pPr>
        <w:rPr>
          <w:b/>
          <w:bCs/>
          <w:sz w:val="36"/>
          <w:szCs w:val="36"/>
          <w:lang w:eastAsia="zh-TW"/>
        </w:rPr>
      </w:pPr>
      <w:r>
        <w:rPr>
          <w:b/>
          <w:bCs/>
          <w:sz w:val="36"/>
          <w:szCs w:val="36"/>
          <w:lang w:eastAsia="zh-TW"/>
        </w:rPr>
        <w:t>2</w:t>
      </w:r>
      <w:r>
        <w:rPr>
          <w:b/>
          <w:bCs/>
          <w:sz w:val="36"/>
          <w:szCs w:val="36"/>
          <w:lang w:eastAsia="zh-TW"/>
        </w:rPr>
        <w:t>.</w:t>
      </w:r>
      <w:r>
        <w:rPr>
          <w:rFonts w:hint="eastAsia"/>
          <w:b/>
          <w:bCs/>
          <w:sz w:val="36"/>
          <w:szCs w:val="36"/>
          <w:lang w:eastAsia="zh-TW"/>
        </w:rPr>
        <w:t>結果</w:t>
      </w:r>
    </w:p>
    <w:p w14:paraId="059BA97C" w14:textId="3D927F61" w:rsidR="00276E46" w:rsidRPr="006C4E0B" w:rsidRDefault="00276E46" w:rsidP="006C4E0B">
      <w:pPr>
        <w:rPr>
          <w:rFonts w:hint="eastAsia"/>
          <w:b/>
          <w:bCs/>
          <w:sz w:val="36"/>
          <w:szCs w:val="36"/>
          <w:lang w:eastAsia="zh-TW"/>
        </w:rPr>
      </w:pPr>
      <w:r w:rsidRPr="00276E46">
        <w:rPr>
          <w:b/>
          <w:bCs/>
          <w:sz w:val="36"/>
          <w:szCs w:val="36"/>
          <w:lang w:eastAsia="zh-TW"/>
        </w:rPr>
        <w:drawing>
          <wp:inline distT="0" distB="0" distL="0" distR="0" wp14:anchorId="382D84BB" wp14:editId="2CDFD581">
            <wp:extent cx="5318760" cy="1323294"/>
            <wp:effectExtent l="0" t="0" r="0" b="0"/>
            <wp:docPr id="1802496425" name="圖片 1" descr="一張含有 人員, 人的臉孔, 螢幕擷取畫面, 服裝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6425" name="圖片 1" descr="一張含有 人員, 人的臉孔, 螢幕擷取畫面, 服裝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415" cy="13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3C41" w14:textId="45687322" w:rsidR="009C5539" w:rsidRDefault="001442C8" w:rsidP="009C5539">
      <w:pPr>
        <w:rPr>
          <w:rFonts w:eastAsia="SimSun" w:hint="eastAsia"/>
        </w:rPr>
      </w:pPr>
      <w:r w:rsidRPr="001442C8">
        <w:rPr>
          <w:rFonts w:eastAsia="SimSun"/>
        </w:rPr>
        <w:drawing>
          <wp:inline distT="0" distB="0" distL="0" distR="0" wp14:anchorId="08B2FF56" wp14:editId="5BD96BFB">
            <wp:extent cx="5357032" cy="1203960"/>
            <wp:effectExtent l="0" t="0" r="0" b="0"/>
            <wp:docPr id="2008250770" name="圖片 1" descr="一張含有 建築, 螢幕擷取畫面, 快照集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0770" name="圖片 1" descr="一張含有 建築, 螢幕擷取畫面, 快照集, 黑色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309" cy="12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D62" w14:textId="1623DD6C" w:rsidR="005060BE" w:rsidRPr="00276E46" w:rsidRDefault="001442C8" w:rsidP="006C4E0B">
      <w:pPr>
        <w:rPr>
          <w:rFonts w:eastAsia="SimSun" w:hint="eastAsia"/>
          <w:noProof/>
        </w:rPr>
      </w:pPr>
      <w:r w:rsidRPr="001442C8">
        <w:rPr>
          <w:rFonts w:eastAsia="SimSun"/>
        </w:rPr>
        <w:lastRenderedPageBreak/>
        <w:drawing>
          <wp:inline distT="0" distB="0" distL="0" distR="0" wp14:anchorId="150E5470" wp14:editId="6C88566D">
            <wp:extent cx="1356360" cy="2434493"/>
            <wp:effectExtent l="0" t="0" r="0" b="4445"/>
            <wp:docPr id="1757794373" name="圖片 1" descr="一張含有 戶外, 天空, 雲, 樹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94373" name="圖片 1" descr="一張含有 戶外, 天空, 雲, 樹狀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6932" cy="24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2C8">
        <w:rPr>
          <w:noProof/>
        </w:rPr>
        <w:t xml:space="preserve"> </w:t>
      </w:r>
      <w:r w:rsidRPr="001442C8">
        <w:rPr>
          <w:rFonts w:eastAsia="SimSun"/>
        </w:rPr>
        <w:drawing>
          <wp:inline distT="0" distB="0" distL="0" distR="0" wp14:anchorId="1AF7F0A3" wp14:editId="6EE6B99D">
            <wp:extent cx="1356360" cy="2437443"/>
            <wp:effectExtent l="0" t="0" r="0" b="1270"/>
            <wp:docPr id="362732058" name="圖片 1" descr="一張含有 黑與白, 戶外, 樹狀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32058" name="圖片 1" descr="一張含有 黑與白, 戶外, 樹狀, 天空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4290" cy="24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2C8">
        <w:rPr>
          <w:noProof/>
        </w:rPr>
        <w:t xml:space="preserve"> </w:t>
      </w:r>
      <w:r w:rsidRPr="001442C8">
        <w:rPr>
          <w:noProof/>
        </w:rPr>
        <w:drawing>
          <wp:inline distT="0" distB="0" distL="0" distR="0" wp14:anchorId="3E835E5C" wp14:editId="6CD42F7D">
            <wp:extent cx="1348740" cy="2447310"/>
            <wp:effectExtent l="0" t="0" r="3810" b="0"/>
            <wp:docPr id="800985576" name="圖片 1" descr="一張含有 戶外, 黑與白, 樹狀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85576" name="圖片 1" descr="一張含有 戶外, 黑與白, 樹狀, 天空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4498" cy="24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E15" w14:textId="22DAFDBA" w:rsidR="006C4E0B" w:rsidRDefault="006C4E0B" w:rsidP="006C4E0B">
      <w:pPr>
        <w:rPr>
          <w:b/>
          <w:bCs/>
          <w:sz w:val="36"/>
          <w:szCs w:val="36"/>
          <w:lang w:eastAsia="zh-TW"/>
        </w:rPr>
      </w:pPr>
      <w:r>
        <w:rPr>
          <w:b/>
          <w:bCs/>
          <w:sz w:val="36"/>
          <w:szCs w:val="36"/>
          <w:lang w:eastAsia="zh-TW"/>
        </w:rPr>
        <w:t>3</w:t>
      </w:r>
      <w:r>
        <w:rPr>
          <w:b/>
          <w:bCs/>
          <w:sz w:val="36"/>
          <w:szCs w:val="36"/>
          <w:lang w:eastAsia="zh-TW"/>
        </w:rPr>
        <w:t>.</w:t>
      </w:r>
      <w:r>
        <w:rPr>
          <w:rFonts w:hint="eastAsia"/>
          <w:b/>
          <w:bCs/>
          <w:sz w:val="36"/>
          <w:szCs w:val="36"/>
          <w:lang w:eastAsia="zh-TW"/>
        </w:rPr>
        <w:t>結論</w:t>
      </w:r>
    </w:p>
    <w:p w14:paraId="27CBD8CF" w14:textId="5315A99B" w:rsidR="00276E46" w:rsidRPr="000C520F" w:rsidRDefault="006C4E0B" w:rsidP="006C4E0B">
      <w:pPr>
        <w:rPr>
          <w:rFonts w:asciiTheme="minorEastAsia" w:hAnsiTheme="minorEastAsia" w:hint="eastAsia"/>
          <w:b/>
          <w:bCs/>
          <w:sz w:val="32"/>
          <w:szCs w:val="32"/>
          <w:lang w:eastAsia="zh-TW"/>
        </w:rPr>
      </w:pPr>
      <w:r w:rsidRPr="000C520F">
        <w:rPr>
          <w:rFonts w:asciiTheme="minorEastAsia" w:hAnsiTheme="minorEastAsia" w:hint="eastAsia"/>
          <w:b/>
          <w:bCs/>
          <w:sz w:val="28"/>
          <w:szCs w:val="28"/>
          <w:lang w:eastAsia="zh-TW"/>
        </w:rPr>
        <w:t>將每個灰階的圖像出現的機率加上比他小的灰階出現機率乘上2</w:t>
      </w:r>
      <w:r w:rsidRPr="000C520F">
        <w:rPr>
          <w:rFonts w:asciiTheme="minorEastAsia" w:hAnsiTheme="minorEastAsia"/>
          <w:b/>
          <w:bCs/>
          <w:sz w:val="28"/>
          <w:szCs w:val="28"/>
          <w:lang w:eastAsia="zh-TW"/>
        </w:rPr>
        <w:t>55</w:t>
      </w:r>
      <w:r w:rsidRPr="000C520F">
        <w:rPr>
          <w:rFonts w:asciiTheme="minorEastAsia" w:hAnsiTheme="minorEastAsia" w:hint="eastAsia"/>
          <w:b/>
          <w:bCs/>
          <w:sz w:val="28"/>
          <w:szCs w:val="28"/>
          <w:lang w:eastAsia="zh-TW"/>
        </w:rPr>
        <w:t>可以把整張圖的灰階大小更好的在直方圖上分布，所以可以把太亮或是太暗的圖片平均到全部灰階上</w:t>
      </w:r>
      <w:r w:rsidRPr="000C520F">
        <w:rPr>
          <w:rFonts w:asciiTheme="minorEastAsia" w:hAnsiTheme="minorEastAsia" w:hint="eastAsia"/>
          <w:b/>
          <w:bCs/>
          <w:sz w:val="32"/>
          <w:szCs w:val="32"/>
          <w:lang w:eastAsia="zh-TW"/>
        </w:rPr>
        <w:t>。</w:t>
      </w:r>
    </w:p>
    <w:p w14:paraId="5E1E6226" w14:textId="5B0D1489" w:rsidR="00BA3B7C" w:rsidRPr="00B9216E" w:rsidRDefault="006C4E0B" w:rsidP="00B9216E">
      <w:pPr>
        <w:pStyle w:val="1"/>
        <w:numPr>
          <w:ilvl w:val="0"/>
          <w:numId w:val="17"/>
        </w:numPr>
        <w:tabs>
          <w:tab w:val="num" w:pos="360"/>
        </w:tabs>
        <w:ind w:left="360" w:hanging="360"/>
        <w:rPr>
          <w:rFonts w:eastAsia="SimSun" w:hint="eastAsia"/>
          <w:b/>
          <w:bCs/>
        </w:rPr>
      </w:pPr>
      <w:r>
        <w:rPr>
          <w:rFonts w:hint="eastAsia"/>
          <w:b/>
          <w:bCs/>
        </w:rPr>
        <w:t>直方圖均衡化</w:t>
      </w:r>
      <w:r>
        <w:rPr>
          <w:rFonts w:hint="eastAsia"/>
          <w:b/>
          <w:bCs/>
          <w:lang w:eastAsia="zh-TW"/>
        </w:rPr>
        <w:t>(</w:t>
      </w:r>
      <w:r w:rsidR="00B9216E">
        <w:rPr>
          <w:rFonts w:hint="eastAsia"/>
          <w:b/>
          <w:bCs/>
        </w:rPr>
        <w:t>局部</w:t>
      </w:r>
      <w:r>
        <w:rPr>
          <w:rFonts w:hint="eastAsia"/>
          <w:b/>
          <w:bCs/>
        </w:rPr>
        <w:t>處理</w:t>
      </w:r>
      <w:r>
        <w:rPr>
          <w:rFonts w:hint="eastAsia"/>
          <w:b/>
          <w:bCs/>
          <w:lang w:eastAsia="zh-TW"/>
        </w:rPr>
        <w:t>)</w:t>
      </w:r>
    </w:p>
    <w:p w14:paraId="59B362BD" w14:textId="190BAED8" w:rsidR="00B26E26" w:rsidRDefault="00B26E26" w:rsidP="006063F1">
      <w:pPr>
        <w:pStyle w:val="affc"/>
        <w:numPr>
          <w:ilvl w:val="0"/>
          <w:numId w:val="20"/>
        </w:numPr>
        <w:ind w:leftChars="0"/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t>介面</w:t>
      </w:r>
    </w:p>
    <w:p w14:paraId="55CA5257" w14:textId="510319B5" w:rsidR="00EB443D" w:rsidRDefault="00B9216E" w:rsidP="00276E4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  <w:r w:rsidRPr="00EB443D">
        <w:rPr>
          <w:rFonts w:eastAsia="SimSun"/>
        </w:rPr>
        <w:drawing>
          <wp:inline distT="0" distB="0" distL="0" distR="0" wp14:anchorId="39670760" wp14:editId="50072CE6">
            <wp:extent cx="5617332" cy="2148840"/>
            <wp:effectExtent l="0" t="0" r="2540" b="3810"/>
            <wp:docPr id="1741212286" name="圖片 1741212286" descr="一張含有 人的臉孔, 男人, 螢幕擷取畫面, 服裝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75285" name="圖片 1" descr="一張含有 人的臉孔, 男人, 螢幕擷取畫面, 服裝 的圖片&#10;&#10;自動產生的描述"/>
                    <pic:cNvPicPr/>
                  </pic:nvPicPr>
                  <pic:blipFill rotWithShape="1">
                    <a:blip r:embed="rId7"/>
                    <a:srcRect t="3612" b="24156"/>
                    <a:stretch/>
                  </pic:blipFill>
                  <pic:spPr bwMode="auto">
                    <a:xfrm>
                      <a:off x="0" y="0"/>
                      <a:ext cx="5731682" cy="219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7636" w14:textId="77777777" w:rsidR="00272FDC" w:rsidRPr="00276E46" w:rsidRDefault="00272FDC" w:rsidP="00276E46">
      <w:pPr>
        <w:pStyle w:val="affc"/>
        <w:ind w:leftChars="0" w:left="360"/>
        <w:rPr>
          <w:rFonts w:hint="eastAsia"/>
          <w:b/>
          <w:bCs/>
          <w:sz w:val="36"/>
          <w:szCs w:val="36"/>
          <w:lang w:eastAsia="zh-TW"/>
        </w:rPr>
      </w:pPr>
    </w:p>
    <w:p w14:paraId="535DDED1" w14:textId="00030FB8" w:rsidR="000F5194" w:rsidRPr="00F85236" w:rsidRDefault="00B9216E" w:rsidP="00B9216E">
      <w:pPr>
        <w:pStyle w:val="affc"/>
        <w:numPr>
          <w:ilvl w:val="0"/>
          <w:numId w:val="20"/>
        </w:numPr>
        <w:ind w:leftChars="0"/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lastRenderedPageBreak/>
        <w:t>結果</w:t>
      </w:r>
      <w:r w:rsidR="000F5194" w:rsidRPr="000F5194">
        <w:rPr>
          <w:noProof/>
        </w:rPr>
        <w:t xml:space="preserve">  </w:t>
      </w:r>
    </w:p>
    <w:p w14:paraId="450931A2" w14:textId="6AA33ECB" w:rsidR="00BB138E" w:rsidRPr="00BB138E" w:rsidRDefault="00245A60" w:rsidP="00BB138E">
      <w:pPr>
        <w:pStyle w:val="affc"/>
        <w:ind w:leftChars="0" w:left="360"/>
        <w:rPr>
          <w:rFonts w:hint="eastAsia"/>
          <w:b/>
          <w:bCs/>
          <w:sz w:val="36"/>
          <w:szCs w:val="36"/>
          <w:lang w:eastAsia="zh-TW"/>
        </w:rPr>
      </w:pP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F71E33" wp14:editId="797D7036">
                <wp:simplePos x="0" y="0"/>
                <wp:positionH relativeFrom="margin">
                  <wp:posOffset>5476240</wp:posOffset>
                </wp:positionH>
                <wp:positionV relativeFrom="paragraph">
                  <wp:posOffset>1414780</wp:posOffset>
                </wp:positionV>
                <wp:extent cx="525780" cy="320040"/>
                <wp:effectExtent l="0" t="0" r="26670" b="22860"/>
                <wp:wrapNone/>
                <wp:docPr id="22114307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A486" w14:textId="7BD2EBD9" w:rsidR="00245A60" w:rsidRPr="00245A60" w:rsidRDefault="00245A60" w:rsidP="00245A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 x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71E3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431.2pt;margin-top:111.4pt;width:41.4pt;height:2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" filled="f">
                <v:textbox>
                  <w:txbxContent>
                    <w:p w14:paraId="093CA486" w14:textId="7BD2EBD9" w:rsidR="00245A60" w:rsidRPr="00245A60" w:rsidRDefault="00245A60" w:rsidP="00245A60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7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 x 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236" w:rsidRPr="00F85236">
        <w:rPr>
          <w:b/>
          <w:bCs/>
          <w:sz w:val="36"/>
          <w:szCs w:val="36"/>
          <w:lang w:eastAsia="zh-TW"/>
        </w:rPr>
        <w:drawing>
          <wp:inline distT="0" distB="0" distL="0" distR="0" wp14:anchorId="42327630" wp14:editId="13C4A33C">
            <wp:extent cx="3855720" cy="1425785"/>
            <wp:effectExtent l="0" t="0" r="0" b="3175"/>
            <wp:docPr id="1455120033" name="圖片 1" descr="一張含有 人的臉孔, 人員, 室內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20033" name="圖片 1" descr="一張含有 人的臉孔, 人員, 室內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541" cy="14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236" w:rsidRPr="00F85236">
        <w:rPr>
          <w:b/>
          <w:bCs/>
          <w:sz w:val="36"/>
          <w:szCs w:val="36"/>
          <w:lang w:eastAsia="zh-TW"/>
        </w:rPr>
        <w:drawing>
          <wp:inline distT="0" distB="0" distL="0" distR="0" wp14:anchorId="4422B12D" wp14:editId="64A5A2C0">
            <wp:extent cx="1929779" cy="1455420"/>
            <wp:effectExtent l="0" t="0" r="0" b="0"/>
            <wp:docPr id="427790100" name="圖片 1" descr="一張含有 寫生, 圖畫, 藝術, 視覺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0100" name="圖片 1" descr="一張含有 寫生, 圖畫, 藝術, 視覺藝術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8287" cy="14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07D" w14:textId="35D70194" w:rsidR="00F85236" w:rsidRDefault="00245A60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9BB2ED" wp14:editId="41EEA98A">
                <wp:simplePos x="0" y="0"/>
                <wp:positionH relativeFrom="column">
                  <wp:posOffset>5360035</wp:posOffset>
                </wp:positionH>
                <wp:positionV relativeFrom="paragraph">
                  <wp:posOffset>1518920</wp:posOffset>
                </wp:positionV>
                <wp:extent cx="670560" cy="320040"/>
                <wp:effectExtent l="0" t="0" r="15240" b="22860"/>
                <wp:wrapNone/>
                <wp:docPr id="12314901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F797" w14:textId="2D357343" w:rsidR="00245A60" w:rsidRPr="00245A60" w:rsidRDefault="00245A60" w:rsidP="00245A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25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 x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B2ED" id="_x0000_s1027" type="#_x0000_t202" style="position:absolute;left:0;text-align:left;margin-left:422.05pt;margin-top:119.6pt;width:52.8pt;height:25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" filled="f">
                <v:textbox>
                  <w:txbxContent>
                    <w:p w14:paraId="6624F797" w14:textId="2D357343" w:rsidR="00245A60" w:rsidRPr="00245A60" w:rsidRDefault="00245A60" w:rsidP="00245A60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25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 x 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70D015" wp14:editId="25162661">
                <wp:simplePos x="0" y="0"/>
                <wp:positionH relativeFrom="column">
                  <wp:posOffset>3416935</wp:posOffset>
                </wp:positionH>
                <wp:positionV relativeFrom="paragraph">
                  <wp:posOffset>1564640</wp:posOffset>
                </wp:positionV>
                <wp:extent cx="670560" cy="320040"/>
                <wp:effectExtent l="0" t="0" r="15240" b="22860"/>
                <wp:wrapNone/>
                <wp:docPr id="5649090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DAF16" w14:textId="456A45DD" w:rsidR="00245A60" w:rsidRPr="00245A60" w:rsidRDefault="00245A60" w:rsidP="00245A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 x 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0D015" id="_x0000_s1028" type="#_x0000_t202" style="position:absolute;left:0;text-align:left;margin-left:269.05pt;margin-top:123.2pt;width:52.8pt;height:25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" filled="f">
                <v:textbox>
                  <w:txbxContent>
                    <w:p w14:paraId="36DDAF16" w14:textId="456A45DD" w:rsidR="00245A60" w:rsidRPr="00245A60" w:rsidRDefault="00245A60" w:rsidP="00245A60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7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 x 1</w:t>
                      </w: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17F6C6" wp14:editId="79EC5D58">
                <wp:simplePos x="0" y="0"/>
                <wp:positionH relativeFrom="column">
                  <wp:posOffset>1466215</wp:posOffset>
                </wp:positionH>
                <wp:positionV relativeFrom="paragraph">
                  <wp:posOffset>1518920</wp:posOffset>
                </wp:positionV>
                <wp:extent cx="670560" cy="320040"/>
                <wp:effectExtent l="0" t="0" r="15240" b="2286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FD23" w14:textId="2B32E138" w:rsidR="00245A60" w:rsidRPr="00245A60" w:rsidRDefault="00245A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11 x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7F6C6" id="_x0000_s1029" type="#_x0000_t202" style="position:absolute;left:0;text-align:left;margin-left:115.45pt;margin-top:119.6pt;width:52.8pt;height:2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" filled="f">
                <v:textbox>
                  <w:txbxContent>
                    <w:p w14:paraId="5E57FD23" w14:textId="2B32E138" w:rsidR="00245A60" w:rsidRPr="00245A60" w:rsidRDefault="00245A60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11 x 11</w:t>
                      </w:r>
                    </w:p>
                  </w:txbxContent>
                </v:textbox>
              </v:shape>
            </w:pict>
          </mc:Fallback>
        </mc:AlternateContent>
      </w:r>
      <w:r w:rsidR="00F85236" w:rsidRPr="00F85236">
        <w:rPr>
          <w:b/>
          <w:bCs/>
          <w:sz w:val="36"/>
          <w:szCs w:val="36"/>
          <w:lang w:eastAsia="zh-TW"/>
        </w:rPr>
        <w:drawing>
          <wp:inline distT="0" distB="0" distL="0" distR="0" wp14:anchorId="1E867004" wp14:editId="4DAA8D2E">
            <wp:extent cx="1934001" cy="1447800"/>
            <wp:effectExtent l="0" t="0" r="9525" b="0"/>
            <wp:docPr id="1430137930" name="圖片 1" descr="一張含有 寫生, 圖畫, 藝術, 視覺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7930" name="圖片 1" descr="一張含有 寫生, 圖畫, 藝術, 視覺藝術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9629" cy="14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C09" w:rsidRPr="008D7C09">
        <w:rPr>
          <w:b/>
          <w:bCs/>
          <w:sz w:val="36"/>
          <w:szCs w:val="36"/>
          <w:lang w:eastAsia="zh-TW"/>
        </w:rPr>
        <w:drawing>
          <wp:inline distT="0" distB="0" distL="0" distR="0" wp14:anchorId="1C75564D" wp14:editId="70AE4662">
            <wp:extent cx="1912620" cy="1434465"/>
            <wp:effectExtent l="0" t="0" r="0" b="0"/>
            <wp:docPr id="1314467901" name="圖片 1" descr="一張含有 圖畫, 寫生, 藝術, 視覺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67901" name="圖片 1" descr="一張含有 圖畫, 寫生, 藝術, 視覺藝術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9" cy="14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C09" w:rsidRPr="008D7C09">
        <w:rPr>
          <w:b/>
          <w:bCs/>
          <w:sz w:val="36"/>
          <w:szCs w:val="36"/>
          <w:lang w:eastAsia="zh-TW"/>
        </w:rPr>
        <w:drawing>
          <wp:inline distT="0" distB="0" distL="0" distR="0" wp14:anchorId="550A9DE9" wp14:editId="7169D9C0">
            <wp:extent cx="1943100" cy="1479158"/>
            <wp:effectExtent l="0" t="0" r="0" b="6985"/>
            <wp:docPr id="72291656" name="圖片 1" descr="一張含有 藝術, 圖畫, 寫生, 視覺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656" name="圖片 1" descr="一張含有 藝術, 圖畫, 寫生, 視覺藝術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8206" cy="14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0CF0" w14:textId="6BA0EDAE" w:rsidR="00BB138E" w:rsidRDefault="00BB138E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</w:p>
    <w:p w14:paraId="41E56256" w14:textId="662D35AB" w:rsidR="00BB138E" w:rsidRDefault="00687919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D9E790C" wp14:editId="57E8A5AD">
                <wp:simplePos x="0" y="0"/>
                <wp:positionH relativeFrom="margin">
                  <wp:posOffset>5459095</wp:posOffset>
                </wp:positionH>
                <wp:positionV relativeFrom="paragraph">
                  <wp:posOffset>1289050</wp:posOffset>
                </wp:positionV>
                <wp:extent cx="525780" cy="320040"/>
                <wp:effectExtent l="0" t="0" r="26670" b="22860"/>
                <wp:wrapNone/>
                <wp:docPr id="17534011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AC7CC" w14:textId="77777777" w:rsidR="00687919" w:rsidRPr="00245A60" w:rsidRDefault="00687919" w:rsidP="00687919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7 x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790C" id="_x0000_s1030" type="#_x0000_t202" style="position:absolute;left:0;text-align:left;margin-left:429.85pt;margin-top:101.5pt;width:41.4pt;height:25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" filled="f">
                <v:textbox>
                  <w:txbxContent>
                    <w:p w14:paraId="38DAC7CC" w14:textId="77777777" w:rsidR="00687919" w:rsidRPr="00245A60" w:rsidRDefault="00687919" w:rsidP="00687919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7 x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38E" w:rsidRPr="00BB138E">
        <w:rPr>
          <w:b/>
          <w:bCs/>
          <w:sz w:val="36"/>
          <w:szCs w:val="36"/>
          <w:lang w:eastAsia="zh-TW"/>
        </w:rPr>
        <w:drawing>
          <wp:inline distT="0" distB="0" distL="0" distR="0" wp14:anchorId="267350ED" wp14:editId="5EC7FC13">
            <wp:extent cx="3847697" cy="1278890"/>
            <wp:effectExtent l="0" t="0" r="635" b="0"/>
            <wp:docPr id="92863060" name="圖片 1" descr="一張含有 螢幕擷取畫面, 建築, 光線, 全景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060" name="圖片 1" descr="一張含有 螢幕擷取畫面, 建築, 光線, 全景圖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12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38E" w:rsidRPr="00BB138E">
        <w:rPr>
          <w:b/>
          <w:bCs/>
          <w:sz w:val="36"/>
          <w:szCs w:val="36"/>
          <w:lang w:eastAsia="zh-TW"/>
        </w:rPr>
        <w:drawing>
          <wp:inline distT="0" distB="0" distL="0" distR="0" wp14:anchorId="67337BB5" wp14:editId="6F09C137">
            <wp:extent cx="1935480" cy="1320871"/>
            <wp:effectExtent l="0" t="0" r="7620" b="0"/>
            <wp:docPr id="524757340" name="圖片 1" descr="一張含有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7340" name="圖片 1" descr="一張含有 藝術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7137" cy="13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1E1" w14:textId="146457F2" w:rsidR="00BB138E" w:rsidRDefault="00687919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DEE651C" wp14:editId="60A846A1">
                <wp:simplePos x="0" y="0"/>
                <wp:positionH relativeFrom="column">
                  <wp:posOffset>1443355</wp:posOffset>
                </wp:positionH>
                <wp:positionV relativeFrom="paragraph">
                  <wp:posOffset>1337310</wp:posOffset>
                </wp:positionV>
                <wp:extent cx="670560" cy="320040"/>
                <wp:effectExtent l="0" t="0" r="15240" b="22860"/>
                <wp:wrapNone/>
                <wp:docPr id="17791149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F4738" w14:textId="77777777" w:rsidR="00687919" w:rsidRPr="00245A60" w:rsidRDefault="00687919" w:rsidP="00687919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11 x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E651C" id="_x0000_s1031" type="#_x0000_t202" style="position:absolute;left:0;text-align:left;margin-left:113.65pt;margin-top:105.3pt;width:52.8pt;height:25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" filled="f">
                <v:textbox>
                  <w:txbxContent>
                    <w:p w14:paraId="3A5F4738" w14:textId="77777777" w:rsidR="00687919" w:rsidRPr="00245A60" w:rsidRDefault="00687919" w:rsidP="00687919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11 x 11</w:t>
                      </w:r>
                    </w:p>
                  </w:txbxContent>
                </v:textbox>
              </v:shape>
            </w:pict>
          </mc:Fallback>
        </mc:AlternateContent>
      </w: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69A83D" wp14:editId="6C50FD9F">
                <wp:simplePos x="0" y="0"/>
                <wp:positionH relativeFrom="column">
                  <wp:posOffset>3409315</wp:posOffset>
                </wp:positionH>
                <wp:positionV relativeFrom="paragraph">
                  <wp:posOffset>1352550</wp:posOffset>
                </wp:positionV>
                <wp:extent cx="670560" cy="320040"/>
                <wp:effectExtent l="0" t="0" r="15240" b="22860"/>
                <wp:wrapNone/>
                <wp:docPr id="4081882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D72E4" w14:textId="77777777" w:rsidR="00687919" w:rsidRPr="00245A60" w:rsidRDefault="00687919" w:rsidP="00687919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17 x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A83D" id="_x0000_s1032" type="#_x0000_t202" style="position:absolute;left:0;text-align:left;margin-left:268.45pt;margin-top:106.5pt;width:52.8pt;height:25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" filled="f">
                <v:textbox>
                  <w:txbxContent>
                    <w:p w14:paraId="223D72E4" w14:textId="77777777" w:rsidR="00687919" w:rsidRPr="00245A60" w:rsidRDefault="00687919" w:rsidP="00687919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17 x 17</w:t>
                      </w:r>
                    </w:p>
                  </w:txbxContent>
                </v:textbox>
              </v:shape>
            </w:pict>
          </mc:Fallback>
        </mc:AlternateContent>
      </w: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9FDA7D" wp14:editId="2B7BC4BA">
                <wp:simplePos x="0" y="0"/>
                <wp:positionH relativeFrom="column">
                  <wp:posOffset>5299075</wp:posOffset>
                </wp:positionH>
                <wp:positionV relativeFrom="paragraph">
                  <wp:posOffset>1367790</wp:posOffset>
                </wp:positionV>
                <wp:extent cx="670560" cy="320040"/>
                <wp:effectExtent l="0" t="0" r="15240" b="22860"/>
                <wp:wrapNone/>
                <wp:docPr id="18147584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22553" w14:textId="77777777" w:rsidR="00687919" w:rsidRPr="00245A60" w:rsidRDefault="00687919" w:rsidP="00687919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25 x 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FDA7D" id="_x0000_s1033" type="#_x0000_t202" style="position:absolute;left:0;text-align:left;margin-left:417.25pt;margin-top:107.7pt;width:52.8pt;height:25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" filled="f">
                <v:textbox>
                  <w:txbxContent>
                    <w:p w14:paraId="1FC22553" w14:textId="77777777" w:rsidR="00687919" w:rsidRPr="00245A60" w:rsidRDefault="00687919" w:rsidP="00687919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25 x 25</w:t>
                      </w:r>
                    </w:p>
                  </w:txbxContent>
                </v:textbox>
              </v:shape>
            </w:pict>
          </mc:Fallback>
        </mc:AlternateContent>
      </w:r>
      <w:r w:rsidR="00BB138E" w:rsidRPr="00BB138E">
        <w:rPr>
          <w:b/>
          <w:bCs/>
          <w:sz w:val="36"/>
          <w:szCs w:val="36"/>
          <w:lang w:eastAsia="zh-TW"/>
        </w:rPr>
        <w:drawing>
          <wp:inline distT="0" distB="0" distL="0" distR="0" wp14:anchorId="772EBD4C" wp14:editId="396BE338">
            <wp:extent cx="1937747" cy="1295400"/>
            <wp:effectExtent l="0" t="0" r="5715" b="0"/>
            <wp:docPr id="1593017865" name="圖片 1" descr="一張含有 藝術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17865" name="圖片 1" descr="一張含有 藝術, 黑與白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459" cy="12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38E" w:rsidRPr="00BB138E">
        <w:rPr>
          <w:b/>
          <w:bCs/>
          <w:sz w:val="36"/>
          <w:szCs w:val="36"/>
          <w:lang w:eastAsia="zh-TW"/>
        </w:rPr>
        <w:drawing>
          <wp:inline distT="0" distB="0" distL="0" distR="0" wp14:anchorId="7DF48B00" wp14:editId="5456D5D7">
            <wp:extent cx="1927860" cy="1301305"/>
            <wp:effectExtent l="0" t="0" r="0" b="0"/>
            <wp:docPr id="1310180259" name="圖片 1" descr="一張含有 藝術, 寫生, 圖畫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80259" name="圖片 1" descr="一張含有 藝術, 寫生, 圖畫, 黑與白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443" cy="13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38E" w:rsidRPr="00BB138E">
        <w:rPr>
          <w:b/>
          <w:bCs/>
          <w:sz w:val="36"/>
          <w:szCs w:val="36"/>
          <w:lang w:eastAsia="zh-TW"/>
        </w:rPr>
        <w:drawing>
          <wp:inline distT="0" distB="0" distL="0" distR="0" wp14:anchorId="2E5BBE2F" wp14:editId="4F9305F8">
            <wp:extent cx="1959428" cy="1333500"/>
            <wp:effectExtent l="0" t="0" r="3175" b="0"/>
            <wp:docPr id="1269007696" name="圖片 1" descr="一張含有 藝術, 黑與白, 寫生, 單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7696" name="圖片 1" descr="一張含有 藝術, 黑與白, 寫生, 單色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9413" cy="13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2B27" w14:textId="77777777" w:rsidR="00BB138E" w:rsidRDefault="00BB138E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</w:p>
    <w:p w14:paraId="2A85D4F8" w14:textId="77777777" w:rsidR="00BB138E" w:rsidRDefault="00BB138E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</w:p>
    <w:p w14:paraId="655D6E65" w14:textId="7115E769" w:rsidR="001B7EA7" w:rsidRDefault="00C7589D" w:rsidP="00F85236">
      <w:pPr>
        <w:pStyle w:val="affc"/>
        <w:ind w:leftChars="0" w:left="360"/>
        <w:rPr>
          <w:b/>
          <w:bCs/>
          <w:sz w:val="36"/>
          <w:szCs w:val="36"/>
          <w:lang w:eastAsia="zh-TW"/>
        </w:rPr>
      </w:pPr>
      <w:r w:rsidRPr="00245A60">
        <w:rPr>
          <w:b/>
          <w:bCs/>
          <w:noProof/>
          <w:sz w:val="36"/>
          <w:szCs w:val="36"/>
          <w:lang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5B8EB1" wp14:editId="53C03CF2">
                <wp:simplePos x="0" y="0"/>
                <wp:positionH relativeFrom="margin">
                  <wp:posOffset>4194175</wp:posOffset>
                </wp:positionH>
                <wp:positionV relativeFrom="paragraph">
                  <wp:posOffset>2670175</wp:posOffset>
                </wp:positionV>
                <wp:extent cx="525780" cy="320040"/>
                <wp:effectExtent l="0" t="0" r="26670" b="22860"/>
                <wp:wrapNone/>
                <wp:docPr id="17048284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9D751" w14:textId="77777777" w:rsidR="00C7589D" w:rsidRPr="00245A60" w:rsidRDefault="00C7589D" w:rsidP="00C7589D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7 x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EB1" id="_x0000_s1034" type="#_x0000_t202" style="position:absolute;left:0;text-align:left;margin-left:330.25pt;margin-top:210.25pt;width:41.4pt;height:25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" filled="f">
                <v:textbox>
                  <w:txbxContent>
                    <w:p w14:paraId="0689D751" w14:textId="77777777" w:rsidR="00C7589D" w:rsidRPr="00245A60" w:rsidRDefault="00C7589D" w:rsidP="00C7589D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7 x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7EA7" w:rsidRPr="001B7EA7">
        <w:rPr>
          <w:b/>
          <w:bCs/>
          <w:sz w:val="36"/>
          <w:szCs w:val="36"/>
          <w:lang w:eastAsia="zh-TW"/>
        </w:rPr>
        <w:drawing>
          <wp:inline distT="0" distB="0" distL="0" distR="0" wp14:anchorId="6AD3FB0C" wp14:editId="4291DC00">
            <wp:extent cx="1493520" cy="2661181"/>
            <wp:effectExtent l="0" t="0" r="0" b="6350"/>
            <wp:docPr id="1988732741" name="圖片 1" descr="一張含有 戶外, 天空, 樹狀, 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2741" name="圖片 1" descr="一張含有 戶外, 天空, 樹狀, 水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0749" cy="26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A7" w:rsidRPr="001B7EA7">
        <w:rPr>
          <w:b/>
          <w:bCs/>
          <w:sz w:val="36"/>
          <w:szCs w:val="36"/>
          <w:lang w:eastAsia="zh-TW"/>
        </w:rPr>
        <w:drawing>
          <wp:inline distT="0" distB="0" distL="0" distR="0" wp14:anchorId="3A71F58C" wp14:editId="1199045E">
            <wp:extent cx="1485900" cy="2675715"/>
            <wp:effectExtent l="0" t="0" r="0" b="0"/>
            <wp:docPr id="310389808" name="圖片 1" descr="一張含有 黑與白, 戶外, 天空, 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9808" name="圖片 1" descr="一張含有 黑與白, 戶外, 天空, 水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9629" cy="26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A7" w:rsidRPr="001B7EA7">
        <w:rPr>
          <w:b/>
          <w:bCs/>
          <w:sz w:val="36"/>
          <w:szCs w:val="36"/>
          <w:lang w:eastAsia="zh-TW"/>
        </w:rPr>
        <w:drawing>
          <wp:inline distT="0" distB="0" distL="0" distR="0" wp14:anchorId="198DED05" wp14:editId="09FA687B">
            <wp:extent cx="1486337" cy="2682240"/>
            <wp:effectExtent l="0" t="0" r="0" b="3810"/>
            <wp:docPr id="84412731" name="圖片 1" descr="一張含有 黑與白, 黑白攝影, 藝術, 感光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731" name="圖片 1" descr="一張含有 黑與白, 黑白攝影, 藝術, 感光紙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2872" cy="26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B963" w14:textId="7241D81B" w:rsidR="00A04E0F" w:rsidRPr="00B9216E" w:rsidRDefault="00C7589D" w:rsidP="00F85236">
      <w:pPr>
        <w:pStyle w:val="affc"/>
        <w:ind w:leftChars="0" w:left="360"/>
        <w:rPr>
          <w:rFonts w:hint="eastAsia"/>
          <w:b/>
          <w:bCs/>
          <w:sz w:val="36"/>
          <w:szCs w:val="36"/>
          <w:lang w:eastAsia="zh-TW"/>
        </w:rPr>
      </w:pP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30C692F" wp14:editId="7C8D951C">
                <wp:simplePos x="0" y="0"/>
                <wp:positionH relativeFrom="column">
                  <wp:posOffset>3988435</wp:posOffset>
                </wp:positionH>
                <wp:positionV relativeFrom="paragraph">
                  <wp:posOffset>2628265</wp:posOffset>
                </wp:positionV>
                <wp:extent cx="670560" cy="320040"/>
                <wp:effectExtent l="0" t="0" r="15240" b="22860"/>
                <wp:wrapNone/>
                <wp:docPr id="11091833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29097" w14:textId="77777777" w:rsidR="00C7589D" w:rsidRPr="00245A60" w:rsidRDefault="00C7589D" w:rsidP="00C7589D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25 x 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692F" id="_x0000_s1035" type="#_x0000_t202" style="position:absolute;left:0;text-align:left;margin-left:314.05pt;margin-top:206.95pt;width:52.8pt;height:25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" filled="f">
                <v:textbox>
                  <w:txbxContent>
                    <w:p w14:paraId="5B129097" w14:textId="77777777" w:rsidR="00C7589D" w:rsidRPr="00245A60" w:rsidRDefault="00C7589D" w:rsidP="00C7589D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25 x 25</w:t>
                      </w:r>
                    </w:p>
                  </w:txbxContent>
                </v:textbox>
              </v:shape>
            </w:pict>
          </mc:Fallback>
        </mc:AlternateContent>
      </w: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EFA313C" wp14:editId="58FE76F0">
                <wp:simplePos x="0" y="0"/>
                <wp:positionH relativeFrom="column">
                  <wp:posOffset>2524125</wp:posOffset>
                </wp:positionH>
                <wp:positionV relativeFrom="paragraph">
                  <wp:posOffset>2618105</wp:posOffset>
                </wp:positionV>
                <wp:extent cx="670560" cy="320040"/>
                <wp:effectExtent l="0" t="0" r="15240" b="22860"/>
                <wp:wrapNone/>
                <wp:docPr id="14545549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2433E" w14:textId="77777777" w:rsidR="00C7589D" w:rsidRPr="00245A60" w:rsidRDefault="00C7589D" w:rsidP="00C7589D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17 x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A313C" id="_x0000_s1036" type="#_x0000_t202" style="position:absolute;left:0;text-align:left;margin-left:198.75pt;margin-top:206.15pt;width:52.8pt;height:25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" filled="f">
                <v:textbox>
                  <w:txbxContent>
                    <w:p w14:paraId="56D2433E" w14:textId="77777777" w:rsidR="00C7589D" w:rsidRPr="00245A60" w:rsidRDefault="00C7589D" w:rsidP="00C7589D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17 x 17</w:t>
                      </w:r>
                    </w:p>
                  </w:txbxContent>
                </v:textbox>
              </v:shape>
            </w:pict>
          </mc:Fallback>
        </mc:AlternateContent>
      </w:r>
      <w:r w:rsidRPr="00245A60">
        <w:rPr>
          <w:b/>
          <w:bCs/>
          <w:noProof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E85BBF" wp14:editId="0A500791">
                <wp:simplePos x="0" y="0"/>
                <wp:positionH relativeFrom="column">
                  <wp:posOffset>1028700</wp:posOffset>
                </wp:positionH>
                <wp:positionV relativeFrom="paragraph">
                  <wp:posOffset>2646680</wp:posOffset>
                </wp:positionV>
                <wp:extent cx="670560" cy="320040"/>
                <wp:effectExtent l="0" t="0" r="15240" b="22860"/>
                <wp:wrapNone/>
                <wp:docPr id="21019410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C640B" w14:textId="77777777" w:rsidR="00C7589D" w:rsidRPr="00245A60" w:rsidRDefault="00C7589D" w:rsidP="00C7589D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11 x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85BBF" id="_x0000_s1037" type="#_x0000_t202" style="position:absolute;left:0;text-align:left;margin-left:81pt;margin-top:208.4pt;width:52.8pt;height:25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" filled="f">
                <v:textbox>
                  <w:txbxContent>
                    <w:p w14:paraId="211C640B" w14:textId="77777777" w:rsidR="00C7589D" w:rsidRPr="00245A60" w:rsidRDefault="00C7589D" w:rsidP="00C7589D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11 x 11</w:t>
                      </w:r>
                    </w:p>
                  </w:txbxContent>
                </v:textbox>
              </v:shape>
            </w:pict>
          </mc:Fallback>
        </mc:AlternateContent>
      </w:r>
      <w:r w:rsidR="00A04E0F" w:rsidRPr="00A04E0F">
        <w:rPr>
          <w:b/>
          <w:bCs/>
          <w:sz w:val="36"/>
          <w:szCs w:val="36"/>
          <w:lang w:eastAsia="zh-TW"/>
        </w:rPr>
        <w:drawing>
          <wp:inline distT="0" distB="0" distL="0" distR="0" wp14:anchorId="71602FF2" wp14:editId="7D0EDBA8">
            <wp:extent cx="1478671" cy="2621280"/>
            <wp:effectExtent l="0" t="0" r="7620" b="7620"/>
            <wp:docPr id="1556845013" name="圖片 1" descr="一張含有 黑與白, 黑白攝影, 單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45013" name="圖片 1" descr="一張含有 黑與白, 黑白攝影, 單色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8335" cy="26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E0F" w:rsidRPr="00A04E0F">
        <w:rPr>
          <w:b/>
          <w:bCs/>
          <w:sz w:val="36"/>
          <w:szCs w:val="36"/>
          <w:lang w:eastAsia="zh-TW"/>
        </w:rPr>
        <w:drawing>
          <wp:inline distT="0" distB="0" distL="0" distR="0" wp14:anchorId="0FB636DE" wp14:editId="7B79F133">
            <wp:extent cx="1477247" cy="2621280"/>
            <wp:effectExtent l="0" t="0" r="8890" b="7620"/>
            <wp:docPr id="23721189" name="圖片 1" descr="一張含有 寫生, 圖畫, 黑與白, 單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1189" name="圖片 1" descr="一張含有 寫生, 圖畫, 黑與白, 單色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3588" cy="26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E0F" w:rsidRPr="00A04E0F">
        <w:rPr>
          <w:b/>
          <w:bCs/>
          <w:sz w:val="36"/>
          <w:szCs w:val="36"/>
          <w:lang w:eastAsia="zh-TW"/>
        </w:rPr>
        <w:drawing>
          <wp:inline distT="0" distB="0" distL="0" distR="0" wp14:anchorId="6A16587A" wp14:editId="6724ADCD">
            <wp:extent cx="1478280" cy="2616277"/>
            <wp:effectExtent l="0" t="0" r="7620" b="0"/>
            <wp:docPr id="1388118897" name="圖片 1" descr="一張含有 圖畫, 藝術, 黑與白, 單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8897" name="圖片 1" descr="一張含有 圖畫, 藝術, 黑與白, 單色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2049" cy="26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1D3F" w14:textId="0D42095B" w:rsidR="000F03C1" w:rsidRDefault="000F03C1" w:rsidP="000F03C1">
      <w:pPr>
        <w:pStyle w:val="affc"/>
        <w:numPr>
          <w:ilvl w:val="0"/>
          <w:numId w:val="20"/>
        </w:numPr>
        <w:ind w:leftChars="0"/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t>結論</w:t>
      </w:r>
    </w:p>
    <w:p w14:paraId="3426AD64" w14:textId="4D727ABE" w:rsidR="000F03C1" w:rsidRPr="000C520F" w:rsidRDefault="000C520F" w:rsidP="000F5194">
      <w:pPr>
        <w:pStyle w:val="affc"/>
        <w:ind w:leftChars="0" w:left="360"/>
        <w:rPr>
          <w:b/>
          <w:bCs/>
          <w:sz w:val="28"/>
          <w:szCs w:val="28"/>
          <w:lang w:eastAsia="zh-TW"/>
        </w:rPr>
      </w:pPr>
      <w:r w:rsidRPr="000C520F">
        <w:rPr>
          <w:rFonts w:hint="eastAsia"/>
          <w:b/>
          <w:bCs/>
          <w:sz w:val="28"/>
          <w:szCs w:val="28"/>
          <w:lang w:eastAsia="zh-TW"/>
        </w:rPr>
        <w:t>將直方圖均衡化變成像</w:t>
      </w:r>
      <w:r w:rsidR="00ED6D49">
        <w:rPr>
          <w:rFonts w:hint="eastAsia"/>
          <w:b/>
          <w:bCs/>
          <w:sz w:val="28"/>
          <w:szCs w:val="28"/>
          <w:lang w:eastAsia="zh-TW"/>
        </w:rPr>
        <w:t>卷</w:t>
      </w:r>
      <w:r w:rsidRPr="000C520F">
        <w:rPr>
          <w:rFonts w:hint="eastAsia"/>
          <w:b/>
          <w:bCs/>
          <w:sz w:val="28"/>
          <w:szCs w:val="28"/>
          <w:lang w:eastAsia="zh-TW"/>
        </w:rPr>
        <w:t>積一樣掃過整張圖，</w:t>
      </w:r>
      <w:r>
        <w:rPr>
          <w:rFonts w:hint="eastAsia"/>
          <w:b/>
          <w:bCs/>
          <w:sz w:val="28"/>
          <w:szCs w:val="28"/>
          <w:lang w:eastAsia="zh-TW"/>
        </w:rPr>
        <w:t>在細節上可以比整張掃過更加清楚。</w:t>
      </w:r>
    </w:p>
    <w:sectPr w:rsidR="000F03C1" w:rsidRPr="000C520F">
      <w:footerReference w:type="default" r:id="rId29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8C99F" w14:textId="77777777" w:rsidR="00E2078F" w:rsidRDefault="00E2078F">
      <w:pPr>
        <w:spacing w:after="0" w:line="240" w:lineRule="auto"/>
      </w:pPr>
      <w:r>
        <w:separator/>
      </w:r>
    </w:p>
    <w:p w14:paraId="641BD91D" w14:textId="77777777" w:rsidR="00E2078F" w:rsidRDefault="00E2078F"/>
    <w:p w14:paraId="1B650D39" w14:textId="77777777" w:rsidR="00E2078F" w:rsidRDefault="00E2078F"/>
  </w:endnote>
  <w:endnote w:type="continuationSeparator" w:id="0">
    <w:p w14:paraId="68AD7AB8" w14:textId="77777777" w:rsidR="00E2078F" w:rsidRDefault="00E2078F">
      <w:pPr>
        <w:spacing w:after="0" w:line="240" w:lineRule="auto"/>
      </w:pPr>
      <w:r>
        <w:continuationSeparator/>
      </w:r>
    </w:p>
    <w:p w14:paraId="6249D04A" w14:textId="77777777" w:rsidR="00E2078F" w:rsidRDefault="00E2078F"/>
    <w:p w14:paraId="44C892DB" w14:textId="77777777" w:rsidR="00E2078F" w:rsidRDefault="00E207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D8BC7" w14:textId="77777777" w:rsidR="0072623E" w:rsidRDefault="00933D2C">
        <w:pPr>
          <w:pStyle w:val="af7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DD348C">
          <w:rPr>
            <w:noProof/>
            <w:lang w:val="zh-TW" w:eastAsia="zh-TW" w:bidi="zh-TW"/>
          </w:rPr>
          <w:t>2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B92C0" w14:textId="77777777" w:rsidR="00E2078F" w:rsidRDefault="00E2078F">
      <w:pPr>
        <w:spacing w:after="0" w:line="240" w:lineRule="auto"/>
      </w:pPr>
      <w:r>
        <w:separator/>
      </w:r>
    </w:p>
    <w:p w14:paraId="5A6982C6" w14:textId="77777777" w:rsidR="00E2078F" w:rsidRDefault="00E2078F"/>
    <w:p w14:paraId="1CCADA85" w14:textId="77777777" w:rsidR="00E2078F" w:rsidRDefault="00E2078F"/>
  </w:footnote>
  <w:footnote w:type="continuationSeparator" w:id="0">
    <w:p w14:paraId="55C63A84" w14:textId="77777777" w:rsidR="00E2078F" w:rsidRDefault="00E2078F">
      <w:pPr>
        <w:spacing w:after="0" w:line="240" w:lineRule="auto"/>
      </w:pPr>
      <w:r>
        <w:continuationSeparator/>
      </w:r>
    </w:p>
    <w:p w14:paraId="30BFBAD6" w14:textId="77777777" w:rsidR="00E2078F" w:rsidRDefault="00E2078F"/>
    <w:p w14:paraId="466F7843" w14:textId="77777777" w:rsidR="00E2078F" w:rsidRDefault="00E2078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15FB4"/>
    <w:multiLevelType w:val="hybridMultilevel"/>
    <w:tmpl w:val="D3F8811A"/>
    <w:lvl w:ilvl="0" w:tplc="3336F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7C3237"/>
    <w:multiLevelType w:val="hybridMultilevel"/>
    <w:tmpl w:val="709EC01A"/>
    <w:lvl w:ilvl="0" w:tplc="BC16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01CF9"/>
    <w:multiLevelType w:val="hybridMultilevel"/>
    <w:tmpl w:val="2F4A75D8"/>
    <w:lvl w:ilvl="0" w:tplc="62A25D7A">
      <w:start w:val="1"/>
      <w:numFmt w:val="decimal"/>
      <w:pStyle w:val="a0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9672A"/>
    <w:multiLevelType w:val="hybridMultilevel"/>
    <w:tmpl w:val="0226CB4C"/>
    <w:lvl w:ilvl="0" w:tplc="BBE83288">
      <w:start w:val="1"/>
      <w:numFmt w:val="decimal"/>
      <w:lvlText w:val="(%1)"/>
      <w:lvlJc w:val="left"/>
      <w:pPr>
        <w:ind w:left="720" w:hanging="72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B2F1850"/>
    <w:multiLevelType w:val="hybridMultilevel"/>
    <w:tmpl w:val="C2920AE0"/>
    <w:lvl w:ilvl="0" w:tplc="07883CD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17200298">
    <w:abstractNumId w:val="9"/>
  </w:num>
  <w:num w:numId="2" w16cid:durableId="2031106589">
    <w:abstractNumId w:val="12"/>
  </w:num>
  <w:num w:numId="3" w16cid:durableId="2131975388">
    <w:abstractNumId w:val="16"/>
  </w:num>
  <w:num w:numId="4" w16cid:durableId="1299186056">
    <w:abstractNumId w:val="13"/>
  </w:num>
  <w:num w:numId="5" w16cid:durableId="996572097">
    <w:abstractNumId w:val="10"/>
  </w:num>
  <w:num w:numId="6" w16cid:durableId="451287108">
    <w:abstractNumId w:val="7"/>
  </w:num>
  <w:num w:numId="7" w16cid:durableId="2109038617">
    <w:abstractNumId w:val="6"/>
  </w:num>
  <w:num w:numId="8" w16cid:durableId="751008397">
    <w:abstractNumId w:val="5"/>
  </w:num>
  <w:num w:numId="9" w16cid:durableId="1627001325">
    <w:abstractNumId w:val="4"/>
  </w:num>
  <w:num w:numId="10" w16cid:durableId="709573252">
    <w:abstractNumId w:val="8"/>
  </w:num>
  <w:num w:numId="11" w16cid:durableId="452286443">
    <w:abstractNumId w:val="3"/>
  </w:num>
  <w:num w:numId="12" w16cid:durableId="1449734120">
    <w:abstractNumId w:val="2"/>
  </w:num>
  <w:num w:numId="13" w16cid:durableId="402800463">
    <w:abstractNumId w:val="1"/>
  </w:num>
  <w:num w:numId="14" w16cid:durableId="1540778634">
    <w:abstractNumId w:val="0"/>
  </w:num>
  <w:num w:numId="15" w16cid:durableId="1925138861">
    <w:abstractNumId w:val="14"/>
  </w:num>
  <w:num w:numId="16" w16cid:durableId="66804042">
    <w:abstractNumId w:val="17"/>
  </w:num>
  <w:num w:numId="17" w16cid:durableId="271206226">
    <w:abstractNumId w:val="18"/>
  </w:num>
  <w:num w:numId="18" w16cid:durableId="1491093017">
    <w:abstractNumId w:val="15"/>
  </w:num>
  <w:num w:numId="19" w16cid:durableId="129634564">
    <w:abstractNumId w:val="19"/>
  </w:num>
  <w:num w:numId="20" w16cid:durableId="5819882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50"/>
    <w:rsid w:val="00000E50"/>
    <w:rsid w:val="00022D75"/>
    <w:rsid w:val="00042439"/>
    <w:rsid w:val="000C1ADB"/>
    <w:rsid w:val="000C520F"/>
    <w:rsid w:val="000D2DC2"/>
    <w:rsid w:val="000D5BC4"/>
    <w:rsid w:val="000E1EC3"/>
    <w:rsid w:val="000F03C1"/>
    <w:rsid w:val="000F2B25"/>
    <w:rsid w:val="000F5194"/>
    <w:rsid w:val="000F6525"/>
    <w:rsid w:val="0012718E"/>
    <w:rsid w:val="00140F55"/>
    <w:rsid w:val="001442C8"/>
    <w:rsid w:val="0016158B"/>
    <w:rsid w:val="001661B0"/>
    <w:rsid w:val="00181A2E"/>
    <w:rsid w:val="00195DD0"/>
    <w:rsid w:val="001B7EA7"/>
    <w:rsid w:val="00217ECB"/>
    <w:rsid w:val="00245A60"/>
    <w:rsid w:val="002514C2"/>
    <w:rsid w:val="00260CE3"/>
    <w:rsid w:val="00272FDC"/>
    <w:rsid w:val="0027433D"/>
    <w:rsid w:val="00276E46"/>
    <w:rsid w:val="0028226E"/>
    <w:rsid w:val="0029366B"/>
    <w:rsid w:val="00306B29"/>
    <w:rsid w:val="003F6A97"/>
    <w:rsid w:val="00415547"/>
    <w:rsid w:val="00442C7B"/>
    <w:rsid w:val="004920F2"/>
    <w:rsid w:val="004B3B59"/>
    <w:rsid w:val="004C4E77"/>
    <w:rsid w:val="004C5880"/>
    <w:rsid w:val="004D2ACB"/>
    <w:rsid w:val="005060BE"/>
    <w:rsid w:val="005143FA"/>
    <w:rsid w:val="005266E6"/>
    <w:rsid w:val="005841C9"/>
    <w:rsid w:val="005D1F20"/>
    <w:rsid w:val="006063F1"/>
    <w:rsid w:val="0062034F"/>
    <w:rsid w:val="00620973"/>
    <w:rsid w:val="006438AC"/>
    <w:rsid w:val="0068646E"/>
    <w:rsid w:val="00687919"/>
    <w:rsid w:val="006B1C0A"/>
    <w:rsid w:val="006C4E0B"/>
    <w:rsid w:val="006D1140"/>
    <w:rsid w:val="006D40D0"/>
    <w:rsid w:val="0072623E"/>
    <w:rsid w:val="0074173C"/>
    <w:rsid w:val="007601C0"/>
    <w:rsid w:val="007831D6"/>
    <w:rsid w:val="007A4D1F"/>
    <w:rsid w:val="007D4019"/>
    <w:rsid w:val="00846E07"/>
    <w:rsid w:val="00866F48"/>
    <w:rsid w:val="00883986"/>
    <w:rsid w:val="008A67C3"/>
    <w:rsid w:val="008D7C09"/>
    <w:rsid w:val="00933D2C"/>
    <w:rsid w:val="00953025"/>
    <w:rsid w:val="0096038B"/>
    <w:rsid w:val="009B637D"/>
    <w:rsid w:val="009C5539"/>
    <w:rsid w:val="00A04E0F"/>
    <w:rsid w:val="00A12B75"/>
    <w:rsid w:val="00A171EA"/>
    <w:rsid w:val="00A308C0"/>
    <w:rsid w:val="00A61D3A"/>
    <w:rsid w:val="00A82115"/>
    <w:rsid w:val="00A87AE2"/>
    <w:rsid w:val="00AE5433"/>
    <w:rsid w:val="00AF6189"/>
    <w:rsid w:val="00B03274"/>
    <w:rsid w:val="00B26E26"/>
    <w:rsid w:val="00B9216E"/>
    <w:rsid w:val="00BA3B7C"/>
    <w:rsid w:val="00BB138E"/>
    <w:rsid w:val="00C17183"/>
    <w:rsid w:val="00C4029C"/>
    <w:rsid w:val="00C57D12"/>
    <w:rsid w:val="00C6302C"/>
    <w:rsid w:val="00C7589D"/>
    <w:rsid w:val="00C81D7E"/>
    <w:rsid w:val="00C942BE"/>
    <w:rsid w:val="00CB6AF7"/>
    <w:rsid w:val="00CC198A"/>
    <w:rsid w:val="00D038E3"/>
    <w:rsid w:val="00D33B18"/>
    <w:rsid w:val="00D53626"/>
    <w:rsid w:val="00D83A01"/>
    <w:rsid w:val="00DC5FE1"/>
    <w:rsid w:val="00DD348C"/>
    <w:rsid w:val="00DE7DDF"/>
    <w:rsid w:val="00E2078F"/>
    <w:rsid w:val="00E25751"/>
    <w:rsid w:val="00E25D07"/>
    <w:rsid w:val="00E6756D"/>
    <w:rsid w:val="00E76FC0"/>
    <w:rsid w:val="00E8662C"/>
    <w:rsid w:val="00EB443D"/>
    <w:rsid w:val="00ED6D49"/>
    <w:rsid w:val="00EE4918"/>
    <w:rsid w:val="00F85236"/>
    <w:rsid w:val="00FF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81FDE1"/>
  <w15:chartTrackingRefBased/>
  <w15:docId w15:val="{F3BA2B53-697A-4C9E-A0A8-CA000645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zh-CN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C4E0B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1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標題 字元"/>
    <w:basedOn w:val="a2"/>
    <w:link w:val="a5"/>
    <w:uiPriority w:val="1"/>
    <w:rsid w:val="00A171EA"/>
    <w:rPr>
      <w:rFonts w:eastAsiaTheme="minorEastAsia"/>
      <w:sz w:val="32"/>
    </w:rPr>
  </w:style>
  <w:style w:type="paragraph" w:styleId="a7">
    <w:name w:val="Title"/>
    <w:basedOn w:val="a1"/>
    <w:link w:val="a8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標題 字元"/>
    <w:basedOn w:val="a2"/>
    <w:link w:val="a7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ac">
    <w:name w:val="引文 字元"/>
    <w:basedOn w:val="a2"/>
    <w:link w:val="ab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semiHidden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af6">
    <w:name w:val="Placeholder Text"/>
    <w:basedOn w:val="a2"/>
    <w:uiPriority w:val="99"/>
    <w:semiHidden/>
    <w:rsid w:val="00415547"/>
    <w:rPr>
      <w:color w:val="000000" w:themeColor="text1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頁尾 字元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afa">
    <w:name w:val="報告表"/>
    <w:basedOn w:val="a3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鮮明引文 字元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b">
    <w:name w:val="header"/>
    <w:basedOn w:val="a1"/>
    <w:link w:val="afc"/>
    <w:uiPriority w:val="99"/>
    <w:qFormat/>
    <w:pPr>
      <w:spacing w:after="0" w:line="240" w:lineRule="auto"/>
    </w:p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c">
    <w:name w:val="頁首 字元"/>
    <w:basedOn w:val="a2"/>
    <w:link w:val="afb"/>
    <w:uiPriority w:val="99"/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d">
    <w:name w:val="Balloon Text"/>
    <w:basedOn w:val="a1"/>
    <w:link w:val="afe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e">
    <w:name w:val="註解方塊文字 字元"/>
    <w:basedOn w:val="a2"/>
    <w:link w:val="afd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32">
    <w:name w:val="本文 3 字元"/>
    <w:basedOn w:val="a2"/>
    <w:link w:val="31"/>
    <w:uiPriority w:val="99"/>
    <w:semiHidden/>
    <w:rsid w:val="00DC5FE1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34">
    <w:name w:val="本文縮排 3 字元"/>
    <w:basedOn w:val="a2"/>
    <w:link w:val="33"/>
    <w:uiPriority w:val="99"/>
    <w:semiHidden/>
    <w:rsid w:val="00DC5FE1"/>
    <w:rPr>
      <w:sz w:val="22"/>
      <w:szCs w:val="16"/>
    </w:rPr>
  </w:style>
  <w:style w:type="character" w:styleId="aff">
    <w:name w:val="annotation reference"/>
    <w:basedOn w:val="a2"/>
    <w:uiPriority w:val="99"/>
    <w:semiHidden/>
    <w:unhideWhenUsed/>
    <w:rsid w:val="00DC5FE1"/>
    <w:rPr>
      <w:sz w:val="22"/>
      <w:szCs w:val="16"/>
    </w:rPr>
  </w:style>
  <w:style w:type="paragraph" w:styleId="aff0">
    <w:name w:val="annotation text"/>
    <w:basedOn w:val="a1"/>
    <w:link w:val="aff1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aff1">
    <w:name w:val="註解文字 字元"/>
    <w:basedOn w:val="a2"/>
    <w:link w:val="aff0"/>
    <w:uiPriority w:val="99"/>
    <w:semiHidden/>
    <w:rsid w:val="00DC5FE1"/>
    <w:rPr>
      <w:sz w:val="22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DC5FE1"/>
    <w:rPr>
      <w:b/>
      <w:bCs/>
    </w:rPr>
  </w:style>
  <w:style w:type="character" w:customStyle="1" w:styleId="aff3">
    <w:name w:val="註解主旨 字元"/>
    <w:basedOn w:val="aff1"/>
    <w:link w:val="aff2"/>
    <w:uiPriority w:val="99"/>
    <w:semiHidden/>
    <w:rsid w:val="00DC5FE1"/>
    <w:rPr>
      <w:b/>
      <w:bCs/>
      <w:sz w:val="22"/>
      <w:szCs w:val="20"/>
    </w:rPr>
  </w:style>
  <w:style w:type="paragraph" w:styleId="aff4">
    <w:name w:val="endnote text"/>
    <w:basedOn w:val="a1"/>
    <w:link w:val="aff5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aff5">
    <w:name w:val="章節附註文字 字元"/>
    <w:basedOn w:val="a2"/>
    <w:link w:val="aff4"/>
    <w:uiPriority w:val="99"/>
    <w:semiHidden/>
    <w:rsid w:val="00DC5FE1"/>
    <w:rPr>
      <w:sz w:val="22"/>
      <w:szCs w:val="20"/>
    </w:rPr>
  </w:style>
  <w:style w:type="paragraph" w:styleId="aff6">
    <w:name w:val="envelope return"/>
    <w:basedOn w:val="a1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7">
    <w:name w:val="footnote text"/>
    <w:basedOn w:val="a1"/>
    <w:link w:val="aff8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aff8">
    <w:name w:val="註腳文字 字元"/>
    <w:basedOn w:val="a2"/>
    <w:link w:val="aff7"/>
    <w:uiPriority w:val="99"/>
    <w:semiHidden/>
    <w:rsid w:val="00DC5FE1"/>
    <w:rPr>
      <w:sz w:val="22"/>
      <w:szCs w:val="20"/>
    </w:rPr>
  </w:style>
  <w:style w:type="character" w:styleId="aff9">
    <w:name w:val="Hyperlink"/>
    <w:basedOn w:val="a2"/>
    <w:uiPriority w:val="99"/>
    <w:semiHidden/>
    <w:unhideWhenUsed/>
    <w:rsid w:val="00415547"/>
    <w:rPr>
      <w:color w:val="53777A" w:themeColor="accent1"/>
      <w:u w:val="single"/>
    </w:rPr>
  </w:style>
  <w:style w:type="paragraph" w:styleId="affa">
    <w:name w:val="macro"/>
    <w:link w:val="affb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巨集文字 字元"/>
    <w:basedOn w:val="a2"/>
    <w:link w:val="affa"/>
    <w:uiPriority w:val="99"/>
    <w:semiHidden/>
    <w:rsid w:val="00415547"/>
    <w:rPr>
      <w:rFonts w:ascii="Consolas" w:hAnsi="Consolas"/>
      <w:sz w:val="22"/>
      <w:szCs w:val="20"/>
    </w:rPr>
  </w:style>
  <w:style w:type="paragraph" w:styleId="affc">
    <w:name w:val="List Paragraph"/>
    <w:basedOn w:val="a1"/>
    <w:uiPriority w:val="34"/>
    <w:unhideWhenUsed/>
    <w:qFormat/>
    <w:rsid w:val="007601C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9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din8\AppData\Roaming\Microsoft\Templates\&#30740;&#31350;&#35542;&#25991;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研究論文.dotx</Template>
  <TotalTime>1384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徐士諭</dc:creator>
  <cp:keywords/>
  <dc:description/>
  <cp:lastModifiedBy>C110152318</cp:lastModifiedBy>
  <cp:revision>47</cp:revision>
  <dcterms:created xsi:type="dcterms:W3CDTF">2022-12-29T05:07:00Z</dcterms:created>
  <dcterms:modified xsi:type="dcterms:W3CDTF">2023-11-08T12:20:00Z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