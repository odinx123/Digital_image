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DAA31" w14:textId="68432DAD" w:rsidR="0072623E" w:rsidRPr="00EB443D" w:rsidRDefault="0028226E">
      <w:pPr>
        <w:pStyle w:val="a7"/>
        <w:rPr>
          <w:b/>
          <w:bCs/>
        </w:rPr>
      </w:pPr>
      <w:r>
        <w:rPr>
          <w:rFonts w:hint="eastAsia"/>
          <w:b/>
          <w:bCs/>
        </w:rPr>
        <w:t>程式作業</w:t>
      </w:r>
      <w:r>
        <w:rPr>
          <w:rFonts w:hint="eastAsia"/>
          <w:b/>
          <w:bCs/>
          <w:lang w:eastAsia="zh-TW"/>
        </w:rPr>
        <w:t>(</w:t>
      </w:r>
      <w:r w:rsidR="008D7927">
        <w:rPr>
          <w:rFonts w:hint="eastAsia"/>
          <w:b/>
          <w:bCs/>
          <w:lang w:eastAsia="zh-TW"/>
        </w:rPr>
        <w:t>七</w:t>
      </w:r>
      <w:r>
        <w:rPr>
          <w:rFonts w:hint="eastAsia"/>
          <w:b/>
          <w:bCs/>
          <w:lang w:eastAsia="zh-TW"/>
        </w:rPr>
        <w:t>)</w:t>
      </w:r>
    </w:p>
    <w:p w14:paraId="5AE733DC" w14:textId="54FC61D6" w:rsidR="0085131C" w:rsidRPr="007A2E13" w:rsidRDefault="00000E50" w:rsidP="007A2E13">
      <w:pPr>
        <w:pStyle w:val="ae"/>
        <w:rPr>
          <w:rFonts w:eastAsia="SimSun"/>
        </w:rPr>
      </w:pPr>
      <w:r>
        <w:rPr>
          <w:rFonts w:hint="eastAsia"/>
        </w:rPr>
        <w:t>徐士諭</w:t>
      </w:r>
    </w:p>
    <w:p w14:paraId="21E0A6CC" w14:textId="0E8695D4" w:rsidR="007601C0" w:rsidRPr="00EB443D" w:rsidRDefault="008D7927" w:rsidP="007601C0">
      <w:pPr>
        <w:pStyle w:val="1"/>
        <w:numPr>
          <w:ilvl w:val="0"/>
          <w:numId w:val="17"/>
        </w:numPr>
        <w:rPr>
          <w:rFonts w:eastAsia="SimSun"/>
          <w:b/>
          <w:bCs/>
        </w:rPr>
      </w:pPr>
      <w:r>
        <w:rPr>
          <w:rFonts w:hint="eastAsia"/>
          <w:lang w:eastAsia="zh-TW"/>
        </w:rPr>
        <w:t>火焰偵測</w:t>
      </w:r>
      <w:r w:rsidR="00166868">
        <w:rPr>
          <w:lang w:eastAsia="zh-TW"/>
        </w:rPr>
        <w:t>:</w:t>
      </w:r>
    </w:p>
    <w:p w14:paraId="35B9F897" w14:textId="2825D4E4" w:rsidR="006A24B6" w:rsidRPr="00640DC6" w:rsidRDefault="007601C0" w:rsidP="001442C8">
      <w:pPr>
        <w:pStyle w:val="affc"/>
        <w:numPr>
          <w:ilvl w:val="0"/>
          <w:numId w:val="21"/>
        </w:numPr>
        <w:ind w:leftChars="0"/>
        <w:rPr>
          <w:b/>
          <w:bCs/>
          <w:sz w:val="36"/>
          <w:szCs w:val="36"/>
          <w:lang w:eastAsia="zh-TW"/>
        </w:rPr>
      </w:pPr>
      <w:r w:rsidRPr="006A24B6">
        <w:rPr>
          <w:rFonts w:hint="eastAsia"/>
          <w:b/>
          <w:bCs/>
          <w:sz w:val="36"/>
          <w:szCs w:val="36"/>
          <w:lang w:eastAsia="zh-TW"/>
        </w:rPr>
        <w:t>介面</w:t>
      </w:r>
    </w:p>
    <w:p w14:paraId="1556F9D3" w14:textId="074568F8" w:rsidR="006C4E0B" w:rsidRPr="00276E46" w:rsidRDefault="00E825C7" w:rsidP="001442C8">
      <w:pPr>
        <w:rPr>
          <w:rFonts w:asciiTheme="minorEastAsia" w:eastAsia="SimSun" w:hAnsiTheme="minorEastAsia"/>
          <w:b/>
          <w:bCs/>
        </w:rPr>
      </w:pPr>
      <w:r w:rsidRPr="00E825C7">
        <w:rPr>
          <w:rFonts w:asciiTheme="minorEastAsia" w:eastAsia="SimSun" w:hAnsiTheme="minorEastAsia"/>
          <w:b/>
          <w:bCs/>
        </w:rPr>
        <w:drawing>
          <wp:inline distT="0" distB="0" distL="0" distR="0" wp14:anchorId="0CD8A6FF" wp14:editId="797E0BB5">
            <wp:extent cx="5044440" cy="2525913"/>
            <wp:effectExtent l="0" t="0" r="3810" b="8255"/>
            <wp:docPr id="1297597898" name="圖片 1" descr="一張含有 螢幕擷取畫面, 戶外, 地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97898" name="圖片 1" descr="一張含有 螢幕擷取畫面, 戶外, 地面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5894" cy="253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3652" w14:textId="6CCB3CA8" w:rsidR="000A0D65" w:rsidRDefault="00FB1058" w:rsidP="004A7594">
      <w:pPr>
        <w:pStyle w:val="affc"/>
        <w:numPr>
          <w:ilvl w:val="0"/>
          <w:numId w:val="21"/>
        </w:numPr>
        <w:ind w:leftChars="0"/>
        <w:rPr>
          <w:b/>
          <w:bCs/>
          <w:sz w:val="36"/>
          <w:szCs w:val="36"/>
          <w:lang w:eastAsia="zh-TW"/>
        </w:rPr>
      </w:pPr>
      <w:r>
        <w:rPr>
          <w:rFonts w:hint="eastAsia"/>
          <w:b/>
          <w:bCs/>
          <w:sz w:val="36"/>
          <w:szCs w:val="36"/>
          <w:lang w:eastAsia="zh-TW"/>
        </w:rPr>
        <w:t>結果</w:t>
      </w:r>
    </w:p>
    <w:p w14:paraId="472AC584" w14:textId="51F2A54B" w:rsidR="006C4E0B" w:rsidRPr="000A0D65" w:rsidRDefault="00F24B27" w:rsidP="000A0D65">
      <w:pPr>
        <w:rPr>
          <w:b/>
          <w:bCs/>
          <w:sz w:val="36"/>
          <w:szCs w:val="36"/>
          <w:lang w:eastAsia="zh-TW"/>
        </w:rPr>
      </w:pPr>
      <w:r w:rsidRPr="00245A60">
        <w:rPr>
          <w:noProof/>
          <w:lang w:eastAsia="zh-TW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43369F13" wp14:editId="65A9FCCB">
                <wp:simplePos x="0" y="0"/>
                <wp:positionH relativeFrom="margin">
                  <wp:posOffset>5062855</wp:posOffset>
                </wp:positionH>
                <wp:positionV relativeFrom="paragraph">
                  <wp:posOffset>2324735</wp:posOffset>
                </wp:positionV>
                <wp:extent cx="1066800" cy="320040"/>
                <wp:effectExtent l="0" t="0" r="19050" b="22860"/>
                <wp:wrapNone/>
                <wp:docPr id="182153021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411CFC" w14:textId="2104E72D" w:rsidR="00F57C04" w:rsidRPr="00245A60" w:rsidRDefault="00F24B27" w:rsidP="00F57C04">
                            <w:pPr>
                              <w:rPr>
                                <w:b/>
                                <w:bCs/>
                                <w:color w:val="FF0000"/>
                                <w:lang w:eastAsia="zh-TW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eastAsia="zh-TW"/>
                              </w:rPr>
                              <w:t>Result</w:t>
                            </w:r>
                            <w:r w:rsidR="00DE441F">
                              <w:rPr>
                                <w:b/>
                                <w:bCs/>
                                <w:color w:val="FF0000"/>
                                <w:lang w:eastAsia="zh-TW"/>
                              </w:rPr>
                              <w:t xml:space="preserve">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369F13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398.65pt;margin-top:183.05pt;width:84pt;height:25.2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" filled="f">
                <v:textbox>
                  <w:txbxContent>
                    <w:p w14:paraId="27411CFC" w14:textId="2104E72D" w:rsidR="00F57C04" w:rsidRPr="00245A60" w:rsidRDefault="00F24B27" w:rsidP="00F57C04">
                      <w:pPr>
                        <w:rPr>
                          <w:b/>
                          <w:bCs/>
                          <w:color w:val="FF0000"/>
                          <w:lang w:eastAsia="zh-TW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eastAsia="zh-TW"/>
                        </w:rPr>
                        <w:t>Result</w:t>
                      </w:r>
                      <w:r w:rsidR="00DE441F">
                        <w:rPr>
                          <w:b/>
                          <w:bCs/>
                          <w:color w:val="FF0000"/>
                          <w:lang w:eastAsia="zh-TW"/>
                        </w:rPr>
                        <w:t xml:space="preserve"> image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45A60">
        <w:rPr>
          <w:noProof/>
          <w:lang w:eastAsia="zh-TW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2608603" wp14:editId="757A9E6C">
                <wp:simplePos x="0" y="0"/>
                <wp:positionH relativeFrom="margin">
                  <wp:posOffset>2130425</wp:posOffset>
                </wp:positionH>
                <wp:positionV relativeFrom="paragraph">
                  <wp:posOffset>2279015</wp:posOffset>
                </wp:positionV>
                <wp:extent cx="862012" cy="320040"/>
                <wp:effectExtent l="0" t="0" r="14605" b="22860"/>
                <wp:wrapNone/>
                <wp:docPr id="19508088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2012" cy="3200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1CA364" w14:textId="6C99EB18" w:rsidR="008C3731" w:rsidRPr="00DE441F" w:rsidRDefault="00DE441F" w:rsidP="00DE441F">
                            <w:pPr>
                              <w:rPr>
                                <w:b/>
                                <w:bCs/>
                                <w:color w:val="FF0000"/>
                                <w:lang w:eastAsia="zh-TW"/>
                              </w:rPr>
                            </w:pPr>
                            <w:r w:rsidRPr="00DE441F">
                              <w:rPr>
                                <w:b/>
                                <w:bCs/>
                                <w:color w:val="FF0000"/>
                                <w:lang w:eastAsia="zh-TW"/>
                              </w:rPr>
                              <w:t>Ori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08603" id="_x0000_s1027" type="#_x0000_t202" style="position:absolute;margin-left:167.75pt;margin-top:179.45pt;width:67.85pt;height:25.2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" filled="f">
                <v:textbox>
                  <w:txbxContent>
                    <w:p w14:paraId="031CA364" w14:textId="6C99EB18" w:rsidR="008C3731" w:rsidRPr="00DE441F" w:rsidRDefault="00DE441F" w:rsidP="00DE441F">
                      <w:pPr>
                        <w:rPr>
                          <w:b/>
                          <w:bCs/>
                          <w:color w:val="FF0000"/>
                          <w:lang w:eastAsia="zh-TW"/>
                        </w:rPr>
                      </w:pPr>
                      <w:r w:rsidRPr="00DE441F">
                        <w:rPr>
                          <w:b/>
                          <w:bCs/>
                          <w:color w:val="FF0000"/>
                          <w:lang w:eastAsia="zh-TW"/>
                        </w:rPr>
                        <w:t>Ori image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6F4B" w:rsidRPr="00D56F4B">
        <w:rPr>
          <w:b/>
          <w:bCs/>
          <w:sz w:val="36"/>
          <w:szCs w:val="36"/>
          <w:lang w:eastAsia="zh-TW"/>
        </w:rPr>
        <w:drawing>
          <wp:inline distT="0" distB="0" distL="0" distR="0" wp14:anchorId="64BC0935" wp14:editId="06446133">
            <wp:extent cx="6071870" cy="2242185"/>
            <wp:effectExtent l="0" t="0" r="5080" b="5715"/>
            <wp:docPr id="1821864501" name="圖片 1" descr="一張含有 火, 螢幕擷取畫面, 大自然, 天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64501" name="圖片 1" descr="一張含有 火, 螢幕擷取畫面, 大自然, 天空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E41B" w14:textId="48762660" w:rsidR="00E825C7" w:rsidRDefault="00F24B27" w:rsidP="00E825C7">
      <w:pPr>
        <w:rPr>
          <w:rFonts w:hint="eastAsia"/>
          <w:b/>
          <w:bCs/>
          <w:sz w:val="36"/>
          <w:szCs w:val="36"/>
          <w:lang w:eastAsia="zh-TW"/>
        </w:rPr>
      </w:pPr>
      <w:r w:rsidRPr="00245A60">
        <w:rPr>
          <w:noProof/>
          <w:lang w:eastAsia="zh-TW"/>
        </w:rPr>
        <w:lastRenderedPageBreak/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77AAFCA0" wp14:editId="3B30A3DF">
                <wp:simplePos x="0" y="0"/>
                <wp:positionH relativeFrom="margin">
                  <wp:align>right</wp:align>
                </wp:positionH>
                <wp:positionV relativeFrom="paragraph">
                  <wp:posOffset>2194560</wp:posOffset>
                </wp:positionV>
                <wp:extent cx="1066800" cy="320040"/>
                <wp:effectExtent l="0" t="0" r="19050" b="22860"/>
                <wp:wrapNone/>
                <wp:docPr id="96867789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502A5E" w14:textId="77777777" w:rsidR="00F24B27" w:rsidRPr="00245A60" w:rsidRDefault="00F24B27" w:rsidP="00F24B27">
                            <w:pPr>
                              <w:rPr>
                                <w:b/>
                                <w:bCs/>
                                <w:color w:val="FF0000"/>
                                <w:lang w:eastAsia="zh-TW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eastAsia="zh-TW"/>
                              </w:rPr>
                              <w:t>Result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AFCA0" id="_x0000_s1028" type="#_x0000_t202" style="position:absolute;margin-left:32.8pt;margin-top:172.8pt;width:84pt;height:25.2pt;z-index:2517114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" filled="f">
                <v:textbox>
                  <w:txbxContent>
                    <w:p w14:paraId="32502A5E" w14:textId="77777777" w:rsidR="00F24B27" w:rsidRPr="00245A60" w:rsidRDefault="00F24B27" w:rsidP="00F24B27">
                      <w:pPr>
                        <w:rPr>
                          <w:b/>
                          <w:bCs/>
                          <w:color w:val="FF0000"/>
                          <w:lang w:eastAsia="zh-TW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eastAsia="zh-TW"/>
                        </w:rPr>
                        <w:t>Result image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825C7" w:rsidRPr="00245A60">
        <w:rPr>
          <w:noProof/>
          <w:lang w:eastAsia="zh-TW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01822B4E" wp14:editId="1A0E5143">
                <wp:simplePos x="0" y="0"/>
                <wp:positionH relativeFrom="margin">
                  <wp:posOffset>2095500</wp:posOffset>
                </wp:positionH>
                <wp:positionV relativeFrom="paragraph">
                  <wp:posOffset>2206625</wp:posOffset>
                </wp:positionV>
                <wp:extent cx="862012" cy="320040"/>
                <wp:effectExtent l="0" t="0" r="14605" b="22860"/>
                <wp:wrapNone/>
                <wp:docPr id="86421228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2012" cy="3200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F4B8D5" w14:textId="77777777" w:rsidR="00E825C7" w:rsidRPr="00DE441F" w:rsidRDefault="00E825C7" w:rsidP="00E825C7">
                            <w:pPr>
                              <w:rPr>
                                <w:b/>
                                <w:bCs/>
                                <w:color w:val="FF0000"/>
                                <w:lang w:eastAsia="zh-TW"/>
                              </w:rPr>
                            </w:pPr>
                            <w:r w:rsidRPr="00DE441F">
                              <w:rPr>
                                <w:b/>
                                <w:bCs/>
                                <w:color w:val="FF0000"/>
                                <w:lang w:eastAsia="zh-TW"/>
                              </w:rPr>
                              <w:t>Ori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22B4E" id="_x0000_s1029" type="#_x0000_t202" style="position:absolute;margin-left:165pt;margin-top:173.75pt;width:67.85pt;height:25.2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" filled="f">
                <v:textbox>
                  <w:txbxContent>
                    <w:p w14:paraId="37F4B8D5" w14:textId="77777777" w:rsidR="00E825C7" w:rsidRPr="00DE441F" w:rsidRDefault="00E825C7" w:rsidP="00E825C7">
                      <w:pPr>
                        <w:rPr>
                          <w:b/>
                          <w:bCs/>
                          <w:color w:val="FF0000"/>
                          <w:lang w:eastAsia="zh-TW"/>
                        </w:rPr>
                      </w:pPr>
                      <w:r w:rsidRPr="00DE441F">
                        <w:rPr>
                          <w:b/>
                          <w:bCs/>
                          <w:color w:val="FF0000"/>
                          <w:lang w:eastAsia="zh-TW"/>
                        </w:rPr>
                        <w:t>Ori image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825C7" w:rsidRPr="00E825C7">
        <w:rPr>
          <w:b/>
          <w:bCs/>
          <w:sz w:val="36"/>
          <w:szCs w:val="36"/>
          <w:lang w:eastAsia="zh-TW"/>
        </w:rPr>
        <w:drawing>
          <wp:inline distT="0" distB="0" distL="0" distR="0" wp14:anchorId="512A13A3" wp14:editId="03CD2D52">
            <wp:extent cx="6071870" cy="2249805"/>
            <wp:effectExtent l="0" t="0" r="5080" b="0"/>
            <wp:docPr id="1934280669" name="圖片 1" descr="一張含有 蠟燭, 熱度, 黑暗, 蠟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80669" name="圖片 1" descr="一張含有 蠟燭, 熱度, 黑暗, 蠟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148A" w14:textId="7F561969" w:rsidR="00E825C7" w:rsidRPr="00E825C7" w:rsidRDefault="00F24B27" w:rsidP="00E825C7">
      <w:pPr>
        <w:rPr>
          <w:rFonts w:hint="eastAsia"/>
          <w:b/>
          <w:bCs/>
          <w:sz w:val="36"/>
          <w:szCs w:val="36"/>
          <w:lang w:eastAsia="zh-TW"/>
        </w:rPr>
      </w:pPr>
      <w:r w:rsidRPr="00245A60">
        <w:rPr>
          <w:noProof/>
          <w:lang w:eastAsia="zh-TW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FD6D767" wp14:editId="2519C3C9">
                <wp:simplePos x="0" y="0"/>
                <wp:positionH relativeFrom="margin">
                  <wp:align>right</wp:align>
                </wp:positionH>
                <wp:positionV relativeFrom="paragraph">
                  <wp:posOffset>2094230</wp:posOffset>
                </wp:positionV>
                <wp:extent cx="1066800" cy="320040"/>
                <wp:effectExtent l="0" t="0" r="19050" b="22860"/>
                <wp:wrapNone/>
                <wp:docPr id="203476766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79C86" w14:textId="77777777" w:rsidR="00F24B27" w:rsidRPr="00245A60" w:rsidRDefault="00F24B27" w:rsidP="00F24B27">
                            <w:pPr>
                              <w:rPr>
                                <w:b/>
                                <w:bCs/>
                                <w:color w:val="FF0000"/>
                                <w:lang w:eastAsia="zh-TW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eastAsia="zh-TW"/>
                              </w:rPr>
                              <w:t>Result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6D767" id="_x0000_s1030" type="#_x0000_t202" style="position:absolute;margin-left:32.8pt;margin-top:164.9pt;width:84pt;height:25.2pt;z-index:2517135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" filled="f">
                <v:textbox>
                  <w:txbxContent>
                    <w:p w14:paraId="67B79C86" w14:textId="77777777" w:rsidR="00F24B27" w:rsidRPr="00245A60" w:rsidRDefault="00F24B27" w:rsidP="00F24B27">
                      <w:pPr>
                        <w:rPr>
                          <w:b/>
                          <w:bCs/>
                          <w:color w:val="FF0000"/>
                          <w:lang w:eastAsia="zh-TW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eastAsia="zh-TW"/>
                        </w:rPr>
                        <w:t>Result image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4592C" w:rsidRPr="00245A60">
        <w:rPr>
          <w:noProof/>
          <w:lang w:eastAsia="zh-TW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0EEEAC3C" wp14:editId="7D5640CB">
                <wp:simplePos x="0" y="0"/>
                <wp:positionH relativeFrom="margin">
                  <wp:posOffset>2075815</wp:posOffset>
                </wp:positionH>
                <wp:positionV relativeFrom="paragraph">
                  <wp:posOffset>2071370</wp:posOffset>
                </wp:positionV>
                <wp:extent cx="862012" cy="320040"/>
                <wp:effectExtent l="0" t="0" r="14605" b="22860"/>
                <wp:wrapNone/>
                <wp:docPr id="65398886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2012" cy="3200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67DBA3" w14:textId="77777777" w:rsidR="00A4592C" w:rsidRPr="00DE441F" w:rsidRDefault="00A4592C" w:rsidP="00A4592C">
                            <w:pPr>
                              <w:rPr>
                                <w:b/>
                                <w:bCs/>
                                <w:color w:val="FF0000"/>
                                <w:lang w:eastAsia="zh-TW"/>
                              </w:rPr>
                            </w:pPr>
                            <w:r w:rsidRPr="00DE441F">
                              <w:rPr>
                                <w:b/>
                                <w:bCs/>
                                <w:color w:val="FF0000"/>
                                <w:lang w:eastAsia="zh-TW"/>
                              </w:rPr>
                              <w:t>Ori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EAC3C" id="_x0000_s1031" type="#_x0000_t202" style="position:absolute;margin-left:163.45pt;margin-top:163.1pt;width:67.85pt;height:25.2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" filled="f">
                <v:textbox>
                  <w:txbxContent>
                    <w:p w14:paraId="2E67DBA3" w14:textId="77777777" w:rsidR="00A4592C" w:rsidRPr="00DE441F" w:rsidRDefault="00A4592C" w:rsidP="00A4592C">
                      <w:pPr>
                        <w:rPr>
                          <w:b/>
                          <w:bCs/>
                          <w:color w:val="FF0000"/>
                          <w:lang w:eastAsia="zh-TW"/>
                        </w:rPr>
                      </w:pPr>
                      <w:r w:rsidRPr="00DE441F">
                        <w:rPr>
                          <w:b/>
                          <w:bCs/>
                          <w:color w:val="FF0000"/>
                          <w:lang w:eastAsia="zh-TW"/>
                        </w:rPr>
                        <w:t>Ori image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825C7" w:rsidRPr="00E825C7">
        <w:rPr>
          <w:b/>
          <w:bCs/>
          <w:sz w:val="36"/>
          <w:szCs w:val="36"/>
          <w:lang w:eastAsia="zh-TW"/>
        </w:rPr>
        <w:drawing>
          <wp:inline distT="0" distB="0" distL="0" distR="0" wp14:anchorId="1F3D7E95" wp14:editId="6065066F">
            <wp:extent cx="6071870" cy="2084070"/>
            <wp:effectExtent l="0" t="0" r="5080" b="0"/>
            <wp:docPr id="623449784" name="圖片 1" descr="一張含有 火, 熱度, 戶外, 火焰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449784" name="圖片 1" descr="一張含有 火, 熱度, 戶外, 火焰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25DA" w14:textId="5B62FB78" w:rsidR="00134165" w:rsidRPr="004A7594" w:rsidRDefault="00134165" w:rsidP="00134165">
      <w:pPr>
        <w:pStyle w:val="affc"/>
        <w:numPr>
          <w:ilvl w:val="0"/>
          <w:numId w:val="21"/>
        </w:numPr>
        <w:ind w:leftChars="0"/>
        <w:rPr>
          <w:b/>
          <w:bCs/>
          <w:sz w:val="36"/>
          <w:szCs w:val="36"/>
          <w:lang w:eastAsia="zh-TW"/>
        </w:rPr>
      </w:pPr>
      <w:r>
        <w:rPr>
          <w:rFonts w:hint="eastAsia"/>
          <w:b/>
          <w:bCs/>
          <w:sz w:val="36"/>
          <w:szCs w:val="36"/>
          <w:lang w:eastAsia="zh-TW"/>
        </w:rPr>
        <w:t>結論</w:t>
      </w:r>
    </w:p>
    <w:p w14:paraId="3E78FE5C" w14:textId="2A1B9421" w:rsidR="00110004" w:rsidRDefault="00372695" w:rsidP="008D7927">
      <w:pPr>
        <w:rPr>
          <w:b/>
          <w:bCs/>
          <w:sz w:val="22"/>
          <w:szCs w:val="22"/>
          <w:lang w:eastAsia="zh-TW"/>
        </w:rPr>
      </w:pPr>
      <w:r>
        <w:rPr>
          <w:rFonts w:hint="eastAsia"/>
          <w:b/>
          <w:bCs/>
          <w:sz w:val="22"/>
          <w:szCs w:val="22"/>
          <w:lang w:eastAsia="zh-TW"/>
        </w:rPr>
        <w:t>使用</w:t>
      </w:r>
      <w:r>
        <w:rPr>
          <w:rFonts w:hint="eastAsia"/>
          <w:b/>
          <w:bCs/>
          <w:sz w:val="22"/>
          <w:szCs w:val="22"/>
          <w:lang w:eastAsia="zh-TW"/>
        </w:rPr>
        <w:t>RGB</w:t>
      </w:r>
      <w:r>
        <w:rPr>
          <w:rFonts w:hint="eastAsia"/>
          <w:b/>
          <w:bCs/>
          <w:sz w:val="22"/>
          <w:szCs w:val="22"/>
          <w:lang w:eastAsia="zh-TW"/>
        </w:rPr>
        <w:t>加上</w:t>
      </w:r>
      <w:r>
        <w:rPr>
          <w:b/>
          <w:bCs/>
          <w:sz w:val="22"/>
          <w:szCs w:val="22"/>
          <w:lang w:eastAsia="zh-TW"/>
        </w:rPr>
        <w:t>HIS</w:t>
      </w:r>
      <w:r>
        <w:rPr>
          <w:rFonts w:hint="eastAsia"/>
          <w:b/>
          <w:bCs/>
          <w:sz w:val="22"/>
          <w:szCs w:val="22"/>
          <w:lang w:eastAsia="zh-TW"/>
        </w:rPr>
        <w:t>來判斷火焰，火焰通常</w:t>
      </w:r>
      <w:r>
        <w:rPr>
          <w:rFonts w:hint="eastAsia"/>
          <w:b/>
          <w:bCs/>
          <w:sz w:val="22"/>
          <w:szCs w:val="22"/>
          <w:lang w:eastAsia="zh-TW"/>
        </w:rPr>
        <w:t>R</w:t>
      </w:r>
      <w:r>
        <w:rPr>
          <w:rFonts w:hint="eastAsia"/>
          <w:b/>
          <w:bCs/>
          <w:sz w:val="22"/>
          <w:szCs w:val="22"/>
          <w:lang w:eastAsia="zh-TW"/>
        </w:rPr>
        <w:t>的顏色會大於</w:t>
      </w:r>
      <w:r>
        <w:rPr>
          <w:rFonts w:hint="eastAsia"/>
          <w:b/>
          <w:bCs/>
          <w:sz w:val="22"/>
          <w:szCs w:val="22"/>
          <w:lang w:eastAsia="zh-TW"/>
        </w:rPr>
        <w:t>G</w:t>
      </w:r>
      <w:r>
        <w:rPr>
          <w:rFonts w:hint="eastAsia"/>
          <w:b/>
          <w:bCs/>
          <w:sz w:val="22"/>
          <w:szCs w:val="22"/>
          <w:lang w:eastAsia="zh-TW"/>
        </w:rPr>
        <w:t>跟</w:t>
      </w:r>
      <w:r>
        <w:rPr>
          <w:rFonts w:hint="eastAsia"/>
          <w:b/>
          <w:bCs/>
          <w:sz w:val="22"/>
          <w:szCs w:val="22"/>
          <w:lang w:eastAsia="zh-TW"/>
        </w:rPr>
        <w:t>B</w:t>
      </w:r>
      <w:r>
        <w:rPr>
          <w:rFonts w:hint="eastAsia"/>
          <w:b/>
          <w:bCs/>
          <w:sz w:val="22"/>
          <w:szCs w:val="22"/>
          <w:lang w:eastAsia="zh-TW"/>
        </w:rPr>
        <w:t>，並且加上判斷</w:t>
      </w:r>
      <w:r>
        <w:rPr>
          <w:rFonts w:hint="eastAsia"/>
          <w:b/>
          <w:bCs/>
          <w:sz w:val="22"/>
          <w:szCs w:val="22"/>
          <w:lang w:eastAsia="zh-TW"/>
        </w:rPr>
        <w:t>R</w:t>
      </w:r>
      <w:r>
        <w:rPr>
          <w:rFonts w:hint="eastAsia"/>
          <w:b/>
          <w:bCs/>
          <w:sz w:val="22"/>
          <w:szCs w:val="22"/>
          <w:lang w:eastAsia="zh-TW"/>
        </w:rPr>
        <w:t>的數值大於某個閥職就是火焰</w:t>
      </w:r>
      <w:r w:rsidR="003D00E1">
        <w:rPr>
          <w:rFonts w:hint="eastAsia"/>
          <w:b/>
          <w:bCs/>
          <w:sz w:val="22"/>
          <w:szCs w:val="22"/>
          <w:lang w:eastAsia="zh-TW"/>
        </w:rPr>
        <w:t>，而如果飽和度</w:t>
      </w:r>
      <w:r w:rsidR="003D00E1">
        <w:rPr>
          <w:rFonts w:hint="eastAsia"/>
          <w:b/>
          <w:bCs/>
          <w:sz w:val="22"/>
          <w:szCs w:val="22"/>
          <w:lang w:eastAsia="zh-TW"/>
        </w:rPr>
        <w:t>S&lt;</w:t>
      </w:r>
      <w:r w:rsidR="003D00E1">
        <w:rPr>
          <w:b/>
          <w:bCs/>
          <w:sz w:val="22"/>
          <w:szCs w:val="22"/>
          <w:lang w:eastAsia="zh-TW"/>
        </w:rPr>
        <w:t>=0.1</w:t>
      </w:r>
      <w:r w:rsidR="003D00E1">
        <w:rPr>
          <w:rFonts w:hint="eastAsia"/>
          <w:b/>
          <w:bCs/>
          <w:sz w:val="22"/>
          <w:szCs w:val="22"/>
          <w:lang w:eastAsia="zh-TW"/>
        </w:rPr>
        <w:t>代表飽和度太低會有太多偏白色的顏色，最後火焰也有白色，但是在背景較亮的地方可能會有其他顏色是白色而被偵測到，但是如果是在背景較暗的環境由於火焰會發光而一般白色物體不會，所以火焰的亮度灰階會更高，而一般物體則不會，所以我計算一定比例像素是較暗的為黑色背景，這時候可以把亮度檢測加上去。</w:t>
      </w:r>
    </w:p>
    <w:p w14:paraId="76323B51" w14:textId="576DD7F6" w:rsidR="00E378F3" w:rsidRPr="00E378F3" w:rsidRDefault="00E378F3" w:rsidP="008D7927">
      <w:pPr>
        <w:rPr>
          <w:rFonts w:hint="eastAsia"/>
          <w:b/>
          <w:bCs/>
          <w:sz w:val="22"/>
          <w:szCs w:val="22"/>
          <w:lang w:eastAsia="zh-TW"/>
        </w:rPr>
      </w:pPr>
      <w:r>
        <w:rPr>
          <w:rFonts w:hint="eastAsia"/>
          <w:b/>
          <w:bCs/>
          <w:sz w:val="22"/>
          <w:szCs w:val="22"/>
          <w:lang w:eastAsia="zh-TW"/>
        </w:rPr>
        <w:t>註</w:t>
      </w:r>
      <w:r>
        <w:rPr>
          <w:rFonts w:hint="eastAsia"/>
          <w:b/>
          <w:bCs/>
          <w:sz w:val="22"/>
          <w:szCs w:val="22"/>
          <w:lang w:eastAsia="zh-TW"/>
        </w:rPr>
        <w:t xml:space="preserve">: </w:t>
      </w:r>
      <w:r>
        <w:rPr>
          <w:rFonts w:hint="eastAsia"/>
          <w:b/>
          <w:bCs/>
          <w:sz w:val="22"/>
          <w:szCs w:val="22"/>
          <w:lang w:eastAsia="zh-TW"/>
        </w:rPr>
        <w:t>有些物體顏色跟火焰顏色接近會被檢測到，但是如果要做為火災檢測的設備的話那通常會需要是錄影的，這時候火焰通常是會動的而一般物體不會，所以可以用圖片相減得到移動的物體在做火焰檢測。</w:t>
      </w:r>
    </w:p>
    <w:sectPr w:rsidR="00E378F3" w:rsidRPr="00E378F3">
      <w:footerReference w:type="default" r:id="rId11"/>
      <w:pgSz w:w="12240" w:h="15840"/>
      <w:pgMar w:top="1267" w:right="1339" w:bottom="1339" w:left="1339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86FFD5" w14:textId="77777777" w:rsidR="00A062B1" w:rsidRDefault="00A062B1">
      <w:pPr>
        <w:spacing w:after="0" w:line="240" w:lineRule="auto"/>
      </w:pPr>
      <w:r>
        <w:separator/>
      </w:r>
    </w:p>
    <w:p w14:paraId="081187EB" w14:textId="77777777" w:rsidR="00A062B1" w:rsidRDefault="00A062B1"/>
    <w:p w14:paraId="2397E750" w14:textId="77777777" w:rsidR="00A062B1" w:rsidRDefault="00A062B1"/>
  </w:endnote>
  <w:endnote w:type="continuationSeparator" w:id="0">
    <w:p w14:paraId="11308A78" w14:textId="77777777" w:rsidR="00A062B1" w:rsidRDefault="00A062B1">
      <w:pPr>
        <w:spacing w:after="0" w:line="240" w:lineRule="auto"/>
      </w:pPr>
      <w:r>
        <w:continuationSeparator/>
      </w:r>
    </w:p>
    <w:p w14:paraId="0E3CC981" w14:textId="77777777" w:rsidR="00A062B1" w:rsidRDefault="00A062B1"/>
    <w:p w14:paraId="4D0B1E46" w14:textId="77777777" w:rsidR="00A062B1" w:rsidRDefault="00A062B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56358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1D8BC7" w14:textId="77777777" w:rsidR="0072623E" w:rsidRDefault="00933D2C">
        <w:pPr>
          <w:pStyle w:val="af7"/>
        </w:pPr>
        <w:r>
          <w:rPr>
            <w:lang w:val="zh-TW" w:eastAsia="zh-TW" w:bidi="zh-TW"/>
          </w:rPr>
          <w:fldChar w:fldCharType="begin"/>
        </w:r>
        <w:r>
          <w:rPr>
            <w:lang w:val="zh-TW" w:eastAsia="zh-TW" w:bidi="zh-TW"/>
          </w:rPr>
          <w:instrText xml:space="preserve"> PAGE   \* MERGEFORMAT </w:instrText>
        </w:r>
        <w:r>
          <w:rPr>
            <w:lang w:val="zh-TW" w:eastAsia="zh-TW" w:bidi="zh-TW"/>
          </w:rPr>
          <w:fldChar w:fldCharType="separate"/>
        </w:r>
        <w:r w:rsidR="00DD348C">
          <w:rPr>
            <w:noProof/>
            <w:lang w:val="zh-TW" w:eastAsia="zh-TW" w:bidi="zh-TW"/>
          </w:rPr>
          <w:t>2</w:t>
        </w:r>
        <w:r>
          <w:rPr>
            <w:noProof/>
            <w:lang w:val="zh-TW" w:eastAsia="zh-TW" w:bidi="zh-TW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C7E006" w14:textId="77777777" w:rsidR="00A062B1" w:rsidRDefault="00A062B1">
      <w:pPr>
        <w:spacing w:after="0" w:line="240" w:lineRule="auto"/>
      </w:pPr>
      <w:r>
        <w:separator/>
      </w:r>
    </w:p>
    <w:p w14:paraId="57EA27E3" w14:textId="77777777" w:rsidR="00A062B1" w:rsidRDefault="00A062B1"/>
    <w:p w14:paraId="4D0903E9" w14:textId="77777777" w:rsidR="00A062B1" w:rsidRDefault="00A062B1"/>
  </w:footnote>
  <w:footnote w:type="continuationSeparator" w:id="0">
    <w:p w14:paraId="712FA8FC" w14:textId="77777777" w:rsidR="00A062B1" w:rsidRDefault="00A062B1">
      <w:pPr>
        <w:spacing w:after="0" w:line="240" w:lineRule="auto"/>
      </w:pPr>
      <w:r>
        <w:continuationSeparator/>
      </w:r>
    </w:p>
    <w:p w14:paraId="4C72CB99" w14:textId="77777777" w:rsidR="00A062B1" w:rsidRDefault="00A062B1"/>
    <w:p w14:paraId="6AF996C1" w14:textId="77777777" w:rsidR="00A062B1" w:rsidRDefault="00A062B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482632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74480E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05E4EA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150E7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D10168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4FAE06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97E6E1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CC4D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D1421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6B12AF"/>
    <w:multiLevelType w:val="hybridMultilevel"/>
    <w:tmpl w:val="AC7EF10A"/>
    <w:lvl w:ilvl="0" w:tplc="05B42CBC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2957834"/>
    <w:multiLevelType w:val="hybridMultilevel"/>
    <w:tmpl w:val="64709B02"/>
    <w:lvl w:ilvl="0" w:tplc="D0CE1B3C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491E5C"/>
    <w:multiLevelType w:val="hybridMultilevel"/>
    <w:tmpl w:val="A38A5468"/>
    <w:lvl w:ilvl="0" w:tplc="F79A5C62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A8609A4"/>
    <w:multiLevelType w:val="hybridMultilevel"/>
    <w:tmpl w:val="A6F6C880"/>
    <w:lvl w:ilvl="0" w:tplc="9D3446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3F15FB4"/>
    <w:multiLevelType w:val="hybridMultilevel"/>
    <w:tmpl w:val="D3F8811A"/>
    <w:lvl w:ilvl="0" w:tplc="3336F1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6C82C9A"/>
    <w:multiLevelType w:val="hybridMultilevel"/>
    <w:tmpl w:val="63F07864"/>
    <w:lvl w:ilvl="0" w:tplc="A552E8B8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BC0320"/>
    <w:multiLevelType w:val="hybridMultilevel"/>
    <w:tmpl w:val="DC3C7298"/>
    <w:lvl w:ilvl="0" w:tplc="B92C4AE4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F14A64"/>
    <w:multiLevelType w:val="hybridMultilevel"/>
    <w:tmpl w:val="837ED76C"/>
    <w:lvl w:ilvl="0" w:tplc="4C781232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52083510"/>
    <w:multiLevelType w:val="hybridMultilevel"/>
    <w:tmpl w:val="BE6E19F6"/>
    <w:lvl w:ilvl="0" w:tplc="A50A105A">
      <w:start w:val="1"/>
      <w:numFmt w:val="bullet"/>
      <w:pStyle w:val="a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EB2406"/>
    <w:multiLevelType w:val="hybridMultilevel"/>
    <w:tmpl w:val="5204C312"/>
    <w:lvl w:ilvl="0" w:tplc="ED880C62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597C3237"/>
    <w:multiLevelType w:val="hybridMultilevel"/>
    <w:tmpl w:val="709EC01A"/>
    <w:lvl w:ilvl="0" w:tplc="BC161E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5B226C1F"/>
    <w:multiLevelType w:val="hybridMultilevel"/>
    <w:tmpl w:val="49ACD974"/>
    <w:lvl w:ilvl="0" w:tplc="2A7A1916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901CF9"/>
    <w:multiLevelType w:val="hybridMultilevel"/>
    <w:tmpl w:val="2F4A75D8"/>
    <w:lvl w:ilvl="0" w:tplc="62A25D7A">
      <w:start w:val="1"/>
      <w:numFmt w:val="decimal"/>
      <w:pStyle w:val="a0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39672A"/>
    <w:multiLevelType w:val="hybridMultilevel"/>
    <w:tmpl w:val="0226CB4C"/>
    <w:lvl w:ilvl="0" w:tplc="BBE83288">
      <w:start w:val="1"/>
      <w:numFmt w:val="decimal"/>
      <w:lvlText w:val="(%1)"/>
      <w:lvlJc w:val="left"/>
      <w:pPr>
        <w:ind w:left="720" w:hanging="720"/>
      </w:pPr>
      <w:rPr>
        <w:rFonts w:eastAsiaTheme="maj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4EA127C"/>
    <w:multiLevelType w:val="hybridMultilevel"/>
    <w:tmpl w:val="50BE162A"/>
    <w:lvl w:ilvl="0" w:tplc="1B6699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7B2F1850"/>
    <w:multiLevelType w:val="hybridMultilevel"/>
    <w:tmpl w:val="C2920AE0"/>
    <w:lvl w:ilvl="0" w:tplc="07883CD2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217200298">
    <w:abstractNumId w:val="9"/>
  </w:num>
  <w:num w:numId="2" w16cid:durableId="2031106589">
    <w:abstractNumId w:val="15"/>
  </w:num>
  <w:num w:numId="3" w16cid:durableId="2131975388">
    <w:abstractNumId w:val="21"/>
  </w:num>
  <w:num w:numId="4" w16cid:durableId="1299186056">
    <w:abstractNumId w:val="16"/>
  </w:num>
  <w:num w:numId="5" w16cid:durableId="996572097">
    <w:abstractNumId w:val="11"/>
  </w:num>
  <w:num w:numId="6" w16cid:durableId="451287108">
    <w:abstractNumId w:val="7"/>
  </w:num>
  <w:num w:numId="7" w16cid:durableId="2109038617">
    <w:abstractNumId w:val="6"/>
  </w:num>
  <w:num w:numId="8" w16cid:durableId="751008397">
    <w:abstractNumId w:val="5"/>
  </w:num>
  <w:num w:numId="9" w16cid:durableId="1627001325">
    <w:abstractNumId w:val="4"/>
  </w:num>
  <w:num w:numId="10" w16cid:durableId="709573252">
    <w:abstractNumId w:val="8"/>
  </w:num>
  <w:num w:numId="11" w16cid:durableId="452286443">
    <w:abstractNumId w:val="3"/>
  </w:num>
  <w:num w:numId="12" w16cid:durableId="1449734120">
    <w:abstractNumId w:val="2"/>
  </w:num>
  <w:num w:numId="13" w16cid:durableId="402800463">
    <w:abstractNumId w:val="1"/>
  </w:num>
  <w:num w:numId="14" w16cid:durableId="1540778634">
    <w:abstractNumId w:val="0"/>
  </w:num>
  <w:num w:numId="15" w16cid:durableId="1925138861">
    <w:abstractNumId w:val="18"/>
  </w:num>
  <w:num w:numId="16" w16cid:durableId="66804042">
    <w:abstractNumId w:val="22"/>
  </w:num>
  <w:num w:numId="17" w16cid:durableId="271206226">
    <w:abstractNumId w:val="23"/>
  </w:num>
  <w:num w:numId="18" w16cid:durableId="1491093017">
    <w:abstractNumId w:val="20"/>
  </w:num>
  <w:num w:numId="19" w16cid:durableId="129634564">
    <w:abstractNumId w:val="25"/>
  </w:num>
  <w:num w:numId="20" w16cid:durableId="581988236">
    <w:abstractNumId w:val="14"/>
  </w:num>
  <w:num w:numId="21" w16cid:durableId="1439593828">
    <w:abstractNumId w:val="13"/>
  </w:num>
  <w:num w:numId="22" w16cid:durableId="1755276651">
    <w:abstractNumId w:val="12"/>
  </w:num>
  <w:num w:numId="23" w16cid:durableId="1750073513">
    <w:abstractNumId w:val="10"/>
  </w:num>
  <w:num w:numId="24" w16cid:durableId="1377390270">
    <w:abstractNumId w:val="24"/>
  </w:num>
  <w:num w:numId="25" w16cid:durableId="1724020353">
    <w:abstractNumId w:val="19"/>
  </w:num>
  <w:num w:numId="26" w16cid:durableId="117160323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E50"/>
    <w:rsid w:val="00000E50"/>
    <w:rsid w:val="00012612"/>
    <w:rsid w:val="00022D75"/>
    <w:rsid w:val="00042439"/>
    <w:rsid w:val="000639F8"/>
    <w:rsid w:val="00064161"/>
    <w:rsid w:val="000752D6"/>
    <w:rsid w:val="00095614"/>
    <w:rsid w:val="000A0D65"/>
    <w:rsid w:val="000B4ECC"/>
    <w:rsid w:val="000C1ADB"/>
    <w:rsid w:val="000C520F"/>
    <w:rsid w:val="000C65B2"/>
    <w:rsid w:val="000D2DC2"/>
    <w:rsid w:val="000D5BC4"/>
    <w:rsid w:val="000E1EC3"/>
    <w:rsid w:val="000F03C1"/>
    <w:rsid w:val="000F0A82"/>
    <w:rsid w:val="000F0E98"/>
    <w:rsid w:val="000F2B25"/>
    <w:rsid w:val="000F50A5"/>
    <w:rsid w:val="000F5194"/>
    <w:rsid w:val="000F6525"/>
    <w:rsid w:val="00110004"/>
    <w:rsid w:val="001135D6"/>
    <w:rsid w:val="0012718E"/>
    <w:rsid w:val="00134165"/>
    <w:rsid w:val="00140F55"/>
    <w:rsid w:val="001440CD"/>
    <w:rsid w:val="001442C8"/>
    <w:rsid w:val="00144CC7"/>
    <w:rsid w:val="001473B4"/>
    <w:rsid w:val="0016158B"/>
    <w:rsid w:val="001661B0"/>
    <w:rsid w:val="00166868"/>
    <w:rsid w:val="00180B92"/>
    <w:rsid w:val="00181A2E"/>
    <w:rsid w:val="00190B77"/>
    <w:rsid w:val="00195084"/>
    <w:rsid w:val="00195DD0"/>
    <w:rsid w:val="001A2617"/>
    <w:rsid w:val="001B7EA7"/>
    <w:rsid w:val="002058BC"/>
    <w:rsid w:val="0021051F"/>
    <w:rsid w:val="00217ECB"/>
    <w:rsid w:val="00245A60"/>
    <w:rsid w:val="002514C2"/>
    <w:rsid w:val="00260CE3"/>
    <w:rsid w:val="00261285"/>
    <w:rsid w:val="00272FDC"/>
    <w:rsid w:val="0027433D"/>
    <w:rsid w:val="00276E46"/>
    <w:rsid w:val="0028226E"/>
    <w:rsid w:val="0029366B"/>
    <w:rsid w:val="002B53C2"/>
    <w:rsid w:val="002E784C"/>
    <w:rsid w:val="00300C53"/>
    <w:rsid w:val="00306B29"/>
    <w:rsid w:val="00325596"/>
    <w:rsid w:val="00331E7D"/>
    <w:rsid w:val="00372695"/>
    <w:rsid w:val="003872A1"/>
    <w:rsid w:val="00394243"/>
    <w:rsid w:val="003D00E1"/>
    <w:rsid w:val="003F356A"/>
    <w:rsid w:val="003F6A97"/>
    <w:rsid w:val="004104B5"/>
    <w:rsid w:val="00415547"/>
    <w:rsid w:val="00417204"/>
    <w:rsid w:val="004218A6"/>
    <w:rsid w:val="00437554"/>
    <w:rsid w:val="00442C7B"/>
    <w:rsid w:val="00466209"/>
    <w:rsid w:val="00486D76"/>
    <w:rsid w:val="004879BA"/>
    <w:rsid w:val="004920F2"/>
    <w:rsid w:val="004A0842"/>
    <w:rsid w:val="004A7594"/>
    <w:rsid w:val="004B3B59"/>
    <w:rsid w:val="004C1772"/>
    <w:rsid w:val="004C1B5C"/>
    <w:rsid w:val="004C3702"/>
    <w:rsid w:val="004C4E77"/>
    <w:rsid w:val="004C5880"/>
    <w:rsid w:val="004D0859"/>
    <w:rsid w:val="004D2342"/>
    <w:rsid w:val="004D2ACB"/>
    <w:rsid w:val="005060BE"/>
    <w:rsid w:val="005143FA"/>
    <w:rsid w:val="005266E6"/>
    <w:rsid w:val="005350C1"/>
    <w:rsid w:val="0054283B"/>
    <w:rsid w:val="00552292"/>
    <w:rsid w:val="00572A5E"/>
    <w:rsid w:val="00576CCE"/>
    <w:rsid w:val="005841C9"/>
    <w:rsid w:val="005D1F20"/>
    <w:rsid w:val="005D7BE2"/>
    <w:rsid w:val="005E5205"/>
    <w:rsid w:val="00604852"/>
    <w:rsid w:val="006063F1"/>
    <w:rsid w:val="0062034F"/>
    <w:rsid w:val="00620973"/>
    <w:rsid w:val="00637F17"/>
    <w:rsid w:val="00640DC6"/>
    <w:rsid w:val="006438AC"/>
    <w:rsid w:val="0068646E"/>
    <w:rsid w:val="00687919"/>
    <w:rsid w:val="00694284"/>
    <w:rsid w:val="006A0FE4"/>
    <w:rsid w:val="006A24B6"/>
    <w:rsid w:val="006A359E"/>
    <w:rsid w:val="006B1C0A"/>
    <w:rsid w:val="006C4E0B"/>
    <w:rsid w:val="006D1140"/>
    <w:rsid w:val="006D40D0"/>
    <w:rsid w:val="0072623E"/>
    <w:rsid w:val="0074173C"/>
    <w:rsid w:val="00750FCB"/>
    <w:rsid w:val="00753FF4"/>
    <w:rsid w:val="007601C0"/>
    <w:rsid w:val="007831D6"/>
    <w:rsid w:val="00792799"/>
    <w:rsid w:val="007A2E13"/>
    <w:rsid w:val="007A4D1F"/>
    <w:rsid w:val="007C292C"/>
    <w:rsid w:val="007D4019"/>
    <w:rsid w:val="007F07B8"/>
    <w:rsid w:val="00824E18"/>
    <w:rsid w:val="00842C14"/>
    <w:rsid w:val="00846E07"/>
    <w:rsid w:val="0085131C"/>
    <w:rsid w:val="00866F48"/>
    <w:rsid w:val="00883986"/>
    <w:rsid w:val="00885322"/>
    <w:rsid w:val="008926D1"/>
    <w:rsid w:val="008A49F1"/>
    <w:rsid w:val="008A6327"/>
    <w:rsid w:val="008A67C3"/>
    <w:rsid w:val="008B086C"/>
    <w:rsid w:val="008C3731"/>
    <w:rsid w:val="008C76E8"/>
    <w:rsid w:val="008D4EB7"/>
    <w:rsid w:val="008D7927"/>
    <w:rsid w:val="008D7C09"/>
    <w:rsid w:val="00933D2C"/>
    <w:rsid w:val="00934FA3"/>
    <w:rsid w:val="0093694F"/>
    <w:rsid w:val="0094395F"/>
    <w:rsid w:val="0094465A"/>
    <w:rsid w:val="00953025"/>
    <w:rsid w:val="0096038B"/>
    <w:rsid w:val="00975A49"/>
    <w:rsid w:val="009A7165"/>
    <w:rsid w:val="009B637D"/>
    <w:rsid w:val="009C5539"/>
    <w:rsid w:val="009C66BB"/>
    <w:rsid w:val="009C779E"/>
    <w:rsid w:val="009C7E83"/>
    <w:rsid w:val="009D4821"/>
    <w:rsid w:val="00A04E0F"/>
    <w:rsid w:val="00A062B1"/>
    <w:rsid w:val="00A1017C"/>
    <w:rsid w:val="00A12B75"/>
    <w:rsid w:val="00A12EED"/>
    <w:rsid w:val="00A171EA"/>
    <w:rsid w:val="00A22DB3"/>
    <w:rsid w:val="00A308C0"/>
    <w:rsid w:val="00A4592C"/>
    <w:rsid w:val="00A61D3A"/>
    <w:rsid w:val="00A72879"/>
    <w:rsid w:val="00A7336E"/>
    <w:rsid w:val="00A76723"/>
    <w:rsid w:val="00A82115"/>
    <w:rsid w:val="00A84BAD"/>
    <w:rsid w:val="00A87AE2"/>
    <w:rsid w:val="00A940D2"/>
    <w:rsid w:val="00AA52BA"/>
    <w:rsid w:val="00AC57DF"/>
    <w:rsid w:val="00AE5433"/>
    <w:rsid w:val="00AE6837"/>
    <w:rsid w:val="00AF6189"/>
    <w:rsid w:val="00B03274"/>
    <w:rsid w:val="00B26E26"/>
    <w:rsid w:val="00B437DF"/>
    <w:rsid w:val="00B721C8"/>
    <w:rsid w:val="00B74663"/>
    <w:rsid w:val="00B75455"/>
    <w:rsid w:val="00B82F5B"/>
    <w:rsid w:val="00B9216E"/>
    <w:rsid w:val="00BA3B7C"/>
    <w:rsid w:val="00BB138E"/>
    <w:rsid w:val="00BC1F31"/>
    <w:rsid w:val="00BC42D9"/>
    <w:rsid w:val="00BF4CC4"/>
    <w:rsid w:val="00BF608E"/>
    <w:rsid w:val="00C05244"/>
    <w:rsid w:val="00C140B5"/>
    <w:rsid w:val="00C17183"/>
    <w:rsid w:val="00C4029C"/>
    <w:rsid w:val="00C57D12"/>
    <w:rsid w:val="00C6302C"/>
    <w:rsid w:val="00C7589D"/>
    <w:rsid w:val="00C81D7E"/>
    <w:rsid w:val="00C942BE"/>
    <w:rsid w:val="00CB6AF7"/>
    <w:rsid w:val="00CC04FD"/>
    <w:rsid w:val="00CC198A"/>
    <w:rsid w:val="00CF5A18"/>
    <w:rsid w:val="00D038E3"/>
    <w:rsid w:val="00D06F19"/>
    <w:rsid w:val="00D25A28"/>
    <w:rsid w:val="00D33B18"/>
    <w:rsid w:val="00D50220"/>
    <w:rsid w:val="00D53626"/>
    <w:rsid w:val="00D56F4B"/>
    <w:rsid w:val="00D57897"/>
    <w:rsid w:val="00D7777F"/>
    <w:rsid w:val="00D83A01"/>
    <w:rsid w:val="00DB52DD"/>
    <w:rsid w:val="00DC5FE1"/>
    <w:rsid w:val="00DD27C0"/>
    <w:rsid w:val="00DD348C"/>
    <w:rsid w:val="00DE1B36"/>
    <w:rsid w:val="00DE441F"/>
    <w:rsid w:val="00DE7DDF"/>
    <w:rsid w:val="00DF3BC9"/>
    <w:rsid w:val="00E2078F"/>
    <w:rsid w:val="00E25751"/>
    <w:rsid w:val="00E25D07"/>
    <w:rsid w:val="00E25F25"/>
    <w:rsid w:val="00E378F3"/>
    <w:rsid w:val="00E50A12"/>
    <w:rsid w:val="00E6756D"/>
    <w:rsid w:val="00E76FC0"/>
    <w:rsid w:val="00E825C7"/>
    <w:rsid w:val="00E8662C"/>
    <w:rsid w:val="00E939E3"/>
    <w:rsid w:val="00E93D1B"/>
    <w:rsid w:val="00EB443D"/>
    <w:rsid w:val="00EC0C0D"/>
    <w:rsid w:val="00ED16CA"/>
    <w:rsid w:val="00ED60EC"/>
    <w:rsid w:val="00ED6D49"/>
    <w:rsid w:val="00EE4918"/>
    <w:rsid w:val="00EE5A39"/>
    <w:rsid w:val="00EF1CB6"/>
    <w:rsid w:val="00EF70F1"/>
    <w:rsid w:val="00F24B27"/>
    <w:rsid w:val="00F57C04"/>
    <w:rsid w:val="00F85236"/>
    <w:rsid w:val="00FB0AAE"/>
    <w:rsid w:val="00FB1058"/>
    <w:rsid w:val="00FC0C15"/>
    <w:rsid w:val="00FC6889"/>
    <w:rsid w:val="00FF3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A81FDE1"/>
  <w15:chartTrackingRefBased/>
  <w15:docId w15:val="{F3BA2B53-697A-4C9E-A0A8-CA000645B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zh-CN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5350C1"/>
  </w:style>
  <w:style w:type="paragraph" w:styleId="1">
    <w:name w:val="heading 1"/>
    <w:basedOn w:val="a1"/>
    <w:next w:val="a1"/>
    <w:link w:val="10"/>
    <w:uiPriority w:val="9"/>
    <w:qFormat/>
    <w:pPr>
      <w:keepNext/>
      <w:keepLines/>
      <w:spacing w:before="400" w:line="240" w:lineRule="auto"/>
      <w:contextualSpacing/>
      <w:outlineLvl w:val="0"/>
    </w:pPr>
    <w:rPr>
      <w:rFonts w:asciiTheme="majorHAnsi" w:eastAsiaTheme="majorEastAsia" w:hAnsiTheme="majorHAnsi" w:cstheme="majorBidi"/>
      <w:sz w:val="4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00" w:line="240" w:lineRule="auto"/>
      <w:outlineLvl w:val="1"/>
    </w:pPr>
    <w:rPr>
      <w:rFonts w:asciiTheme="majorHAnsi" w:eastAsiaTheme="majorEastAsia" w:hAnsiTheme="majorHAnsi" w:cstheme="majorBidi"/>
      <w:sz w:val="3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pPr>
      <w:keepNext/>
      <w:keepLines/>
      <w:spacing w:before="400" w:line="240" w:lineRule="auto"/>
      <w:outlineLvl w:val="2"/>
    </w:pPr>
    <w:rPr>
      <w:rFonts w:asciiTheme="majorHAnsi" w:eastAsiaTheme="majorEastAsia" w:hAnsiTheme="majorHAnsi" w:cstheme="majorBidi"/>
      <w:sz w:val="30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400" w:line="240" w:lineRule="auto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00" w:line="240" w:lineRule="auto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00" w:line="240" w:lineRule="auto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00" w:line="240" w:lineRule="auto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00" w:line="240" w:lineRule="auto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00" w:line="240" w:lineRule="auto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Subtitle"/>
    <w:basedOn w:val="a1"/>
    <w:link w:val="a6"/>
    <w:uiPriority w:val="1"/>
    <w:qFormat/>
    <w:pPr>
      <w:numPr>
        <w:ilvl w:val="1"/>
      </w:numPr>
      <w:spacing w:after="300" w:line="240" w:lineRule="auto"/>
      <w:contextualSpacing/>
    </w:pPr>
    <w:rPr>
      <w:sz w:val="32"/>
    </w:rPr>
  </w:style>
  <w:style w:type="character" w:customStyle="1" w:styleId="a6">
    <w:name w:val="副標題 字元"/>
    <w:basedOn w:val="a2"/>
    <w:link w:val="a5"/>
    <w:uiPriority w:val="1"/>
    <w:rsid w:val="00A171EA"/>
    <w:rPr>
      <w:rFonts w:eastAsiaTheme="minorEastAsia"/>
      <w:sz w:val="32"/>
    </w:rPr>
  </w:style>
  <w:style w:type="paragraph" w:styleId="a7">
    <w:name w:val="Title"/>
    <w:basedOn w:val="a1"/>
    <w:link w:val="a8"/>
    <w:uiPriority w:val="2"/>
    <w:qFormat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a8">
    <w:name w:val="標題 字元"/>
    <w:basedOn w:val="a2"/>
    <w:link w:val="a7"/>
    <w:uiPriority w:val="2"/>
    <w:rsid w:val="00A171EA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10">
    <w:name w:val="標題 1 字元"/>
    <w:basedOn w:val="a2"/>
    <w:link w:val="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a0">
    <w:name w:val="List Number"/>
    <w:basedOn w:val="a1"/>
    <w:uiPriority w:val="13"/>
    <w:qFormat/>
    <w:pPr>
      <w:numPr>
        <w:numId w:val="16"/>
      </w:numPr>
    </w:pPr>
  </w:style>
  <w:style w:type="paragraph" w:styleId="a9">
    <w:name w:val="Intense Quote"/>
    <w:basedOn w:val="a1"/>
    <w:next w:val="a1"/>
    <w:link w:val="aa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ab">
    <w:name w:val="Quote"/>
    <w:basedOn w:val="a1"/>
    <w:next w:val="a1"/>
    <w:link w:val="ac"/>
    <w:uiPriority w:val="29"/>
    <w:qFormat/>
    <w:pPr>
      <w:spacing w:before="240"/>
      <w:ind w:left="490" w:right="490"/>
    </w:pPr>
    <w:rPr>
      <w:i/>
      <w:iCs/>
      <w:color w:val="404040" w:themeColor="text1" w:themeTint="BF"/>
    </w:rPr>
  </w:style>
  <w:style w:type="character" w:customStyle="1" w:styleId="ac">
    <w:name w:val="引文 字元"/>
    <w:basedOn w:val="a2"/>
    <w:link w:val="ab"/>
    <w:uiPriority w:val="29"/>
    <w:rPr>
      <w:i/>
      <w:iCs/>
      <w:color w:val="404040" w:themeColor="text1" w:themeTint="BF"/>
    </w:rPr>
  </w:style>
  <w:style w:type="paragraph" w:styleId="a">
    <w:name w:val="List Bullet"/>
    <w:basedOn w:val="a1"/>
    <w:uiPriority w:val="12"/>
    <w:qFormat/>
    <w:pPr>
      <w:numPr>
        <w:numId w:val="15"/>
      </w:numPr>
    </w:pPr>
  </w:style>
  <w:style w:type="table" w:styleId="ad">
    <w:name w:val="Table Grid"/>
    <w:basedOn w:val="a3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作者"/>
    <w:basedOn w:val="a1"/>
    <w:uiPriority w:val="3"/>
    <w:qFormat/>
    <w:pPr>
      <w:pBdr>
        <w:bottom w:val="single" w:sz="8" w:space="17" w:color="000000" w:themeColor="text1"/>
      </w:pBdr>
      <w:spacing w:after="640" w:line="240" w:lineRule="auto"/>
      <w:contextualSpacing/>
    </w:pPr>
  </w:style>
  <w:style w:type="character" w:customStyle="1" w:styleId="50">
    <w:name w:val="標題 5 字元"/>
    <w:basedOn w:val="a2"/>
    <w:link w:val="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60">
    <w:name w:val="標題 6 字元"/>
    <w:basedOn w:val="a2"/>
    <w:link w:val="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70">
    <w:name w:val="標題 7 字元"/>
    <w:basedOn w:val="a2"/>
    <w:link w:val="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80">
    <w:name w:val="標題 8 字元"/>
    <w:basedOn w:val="a2"/>
    <w:link w:val="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90">
    <w:name w:val="標題 9 字元"/>
    <w:basedOn w:val="a2"/>
    <w:link w:val="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af">
    <w:name w:val="Subtle Emphasis"/>
    <w:basedOn w:val="a2"/>
    <w:uiPriority w:val="19"/>
    <w:semiHidden/>
    <w:unhideWhenUsed/>
    <w:qFormat/>
    <w:rPr>
      <w:i/>
      <w:iCs/>
      <w:color w:val="000000" w:themeColor="text1"/>
    </w:rPr>
  </w:style>
  <w:style w:type="character" w:styleId="af0">
    <w:name w:val="Emphasis"/>
    <w:basedOn w:val="a2"/>
    <w:uiPriority w:val="20"/>
    <w:unhideWhenUsed/>
    <w:qFormat/>
    <w:rPr>
      <w:b/>
      <w:i/>
      <w:iCs/>
    </w:rPr>
  </w:style>
  <w:style w:type="character" w:styleId="af1">
    <w:name w:val="Intense Emphasis"/>
    <w:basedOn w:val="a2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af2">
    <w:name w:val="Subtle Reference"/>
    <w:basedOn w:val="a2"/>
    <w:uiPriority w:val="31"/>
    <w:semiHidden/>
    <w:unhideWhenUsed/>
    <w:qFormat/>
    <w:rPr>
      <w:caps/>
      <w:smallCaps w:val="0"/>
      <w:color w:val="000000" w:themeColor="text1"/>
    </w:rPr>
  </w:style>
  <w:style w:type="character" w:styleId="af3">
    <w:name w:val="Intense Reference"/>
    <w:basedOn w:val="a2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af4">
    <w:name w:val="Book Title"/>
    <w:basedOn w:val="a2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af5">
    <w:name w:val="caption"/>
    <w:basedOn w:val="a1"/>
    <w:next w:val="a1"/>
    <w:uiPriority w:val="35"/>
    <w:semiHidden/>
    <w:unhideWhenUsed/>
    <w:qFormat/>
    <w:rsid w:val="00DC5FE1"/>
    <w:pPr>
      <w:spacing w:after="200" w:line="240" w:lineRule="auto"/>
    </w:pPr>
    <w:rPr>
      <w:i/>
      <w:iCs/>
      <w:sz w:val="22"/>
      <w:szCs w:val="18"/>
    </w:rPr>
  </w:style>
  <w:style w:type="character" w:styleId="af6">
    <w:name w:val="Placeholder Text"/>
    <w:basedOn w:val="a2"/>
    <w:uiPriority w:val="99"/>
    <w:semiHidden/>
    <w:rsid w:val="00415547"/>
    <w:rPr>
      <w:color w:val="000000" w:themeColor="text1"/>
    </w:rPr>
  </w:style>
  <w:style w:type="paragraph" w:styleId="af7">
    <w:name w:val="footer"/>
    <w:basedOn w:val="a1"/>
    <w:link w:val="af8"/>
    <w:uiPriority w:val="99"/>
    <w:unhideWhenUsed/>
    <w:qFormat/>
    <w:pPr>
      <w:spacing w:after="0" w:line="240" w:lineRule="auto"/>
    </w:pPr>
  </w:style>
  <w:style w:type="character" w:customStyle="1" w:styleId="af8">
    <w:name w:val="頁尾 字元"/>
    <w:basedOn w:val="a2"/>
    <w:link w:val="af7"/>
    <w:uiPriority w:val="99"/>
  </w:style>
  <w:style w:type="paragraph" w:styleId="af9">
    <w:name w:val="TOC Heading"/>
    <w:basedOn w:val="1"/>
    <w:next w:val="a1"/>
    <w:uiPriority w:val="39"/>
    <w:semiHidden/>
    <w:unhideWhenUsed/>
    <w:qFormat/>
    <w:pPr>
      <w:outlineLvl w:val="9"/>
    </w:pPr>
  </w:style>
  <w:style w:type="table" w:customStyle="1" w:styleId="afa">
    <w:name w:val="報告表"/>
    <w:basedOn w:val="a3"/>
    <w:uiPriority w:val="99"/>
    <w:rsid w:val="00953025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aa">
    <w:name w:val="鮮明引文 字元"/>
    <w:basedOn w:val="a2"/>
    <w:link w:val="a9"/>
    <w:uiPriority w:val="30"/>
    <w:semiHidden/>
    <w:rPr>
      <w:i/>
      <w:iCs/>
      <w:sz w:val="30"/>
    </w:rPr>
  </w:style>
  <w:style w:type="character" w:customStyle="1" w:styleId="20">
    <w:name w:val="標題 2 字元"/>
    <w:basedOn w:val="a2"/>
    <w:link w:val="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afb">
    <w:name w:val="header"/>
    <w:basedOn w:val="a1"/>
    <w:link w:val="afc"/>
    <w:uiPriority w:val="99"/>
    <w:qFormat/>
    <w:pPr>
      <w:spacing w:after="0" w:line="240" w:lineRule="auto"/>
    </w:pPr>
  </w:style>
  <w:style w:type="character" w:customStyle="1" w:styleId="30">
    <w:name w:val="標題 3 字元"/>
    <w:basedOn w:val="a2"/>
    <w:link w:val="3"/>
    <w:uiPriority w:val="9"/>
    <w:semiHidden/>
    <w:rPr>
      <w:rFonts w:asciiTheme="majorHAnsi" w:eastAsiaTheme="majorEastAsia" w:hAnsiTheme="majorHAnsi" w:cstheme="majorBidi"/>
      <w:sz w:val="30"/>
    </w:rPr>
  </w:style>
  <w:style w:type="character" w:customStyle="1" w:styleId="afc">
    <w:name w:val="頁首 字元"/>
    <w:basedOn w:val="a2"/>
    <w:link w:val="afb"/>
    <w:uiPriority w:val="99"/>
  </w:style>
  <w:style w:type="character" w:customStyle="1" w:styleId="40">
    <w:name w:val="標題 4 字元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paragraph" w:styleId="afd">
    <w:name w:val="Balloon Text"/>
    <w:basedOn w:val="a1"/>
    <w:link w:val="afe"/>
    <w:uiPriority w:val="99"/>
    <w:semiHidden/>
    <w:unhideWhenUsed/>
    <w:rsid w:val="00DC5FE1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afe">
    <w:name w:val="註解方塊文字 字元"/>
    <w:basedOn w:val="a2"/>
    <w:link w:val="afd"/>
    <w:uiPriority w:val="99"/>
    <w:semiHidden/>
    <w:rsid w:val="00DC5FE1"/>
    <w:rPr>
      <w:rFonts w:ascii="Segoe UI" w:hAnsi="Segoe UI" w:cs="Segoe UI"/>
      <w:sz w:val="22"/>
      <w:szCs w:val="18"/>
    </w:rPr>
  </w:style>
  <w:style w:type="paragraph" w:styleId="31">
    <w:name w:val="Body Text 3"/>
    <w:basedOn w:val="a1"/>
    <w:link w:val="32"/>
    <w:uiPriority w:val="99"/>
    <w:semiHidden/>
    <w:unhideWhenUsed/>
    <w:rsid w:val="00DC5FE1"/>
    <w:pPr>
      <w:spacing w:after="120"/>
    </w:pPr>
    <w:rPr>
      <w:sz w:val="22"/>
      <w:szCs w:val="16"/>
    </w:rPr>
  </w:style>
  <w:style w:type="character" w:customStyle="1" w:styleId="32">
    <w:name w:val="本文 3 字元"/>
    <w:basedOn w:val="a2"/>
    <w:link w:val="31"/>
    <w:uiPriority w:val="99"/>
    <w:semiHidden/>
    <w:rsid w:val="00DC5FE1"/>
    <w:rPr>
      <w:sz w:val="22"/>
      <w:szCs w:val="16"/>
    </w:rPr>
  </w:style>
  <w:style w:type="paragraph" w:styleId="33">
    <w:name w:val="Body Text Indent 3"/>
    <w:basedOn w:val="a1"/>
    <w:link w:val="34"/>
    <w:uiPriority w:val="99"/>
    <w:semiHidden/>
    <w:unhideWhenUsed/>
    <w:rsid w:val="00DC5FE1"/>
    <w:pPr>
      <w:spacing w:after="120"/>
      <w:ind w:left="360"/>
    </w:pPr>
    <w:rPr>
      <w:sz w:val="22"/>
      <w:szCs w:val="16"/>
    </w:rPr>
  </w:style>
  <w:style w:type="character" w:customStyle="1" w:styleId="34">
    <w:name w:val="本文縮排 3 字元"/>
    <w:basedOn w:val="a2"/>
    <w:link w:val="33"/>
    <w:uiPriority w:val="99"/>
    <w:semiHidden/>
    <w:rsid w:val="00DC5FE1"/>
    <w:rPr>
      <w:sz w:val="22"/>
      <w:szCs w:val="16"/>
    </w:rPr>
  </w:style>
  <w:style w:type="character" w:styleId="aff">
    <w:name w:val="annotation reference"/>
    <w:basedOn w:val="a2"/>
    <w:uiPriority w:val="99"/>
    <w:semiHidden/>
    <w:unhideWhenUsed/>
    <w:rsid w:val="00DC5FE1"/>
    <w:rPr>
      <w:sz w:val="22"/>
      <w:szCs w:val="16"/>
    </w:rPr>
  </w:style>
  <w:style w:type="paragraph" w:styleId="aff0">
    <w:name w:val="annotation text"/>
    <w:basedOn w:val="a1"/>
    <w:link w:val="aff1"/>
    <w:uiPriority w:val="99"/>
    <w:semiHidden/>
    <w:unhideWhenUsed/>
    <w:rsid w:val="00DC5FE1"/>
    <w:pPr>
      <w:spacing w:line="240" w:lineRule="auto"/>
    </w:pPr>
    <w:rPr>
      <w:sz w:val="22"/>
      <w:szCs w:val="20"/>
    </w:rPr>
  </w:style>
  <w:style w:type="character" w:customStyle="1" w:styleId="aff1">
    <w:name w:val="註解文字 字元"/>
    <w:basedOn w:val="a2"/>
    <w:link w:val="aff0"/>
    <w:uiPriority w:val="99"/>
    <w:semiHidden/>
    <w:rsid w:val="00DC5FE1"/>
    <w:rPr>
      <w:sz w:val="22"/>
      <w:szCs w:val="20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DC5FE1"/>
    <w:rPr>
      <w:b/>
      <w:bCs/>
    </w:rPr>
  </w:style>
  <w:style w:type="character" w:customStyle="1" w:styleId="aff3">
    <w:name w:val="註解主旨 字元"/>
    <w:basedOn w:val="aff1"/>
    <w:link w:val="aff2"/>
    <w:uiPriority w:val="99"/>
    <w:semiHidden/>
    <w:rsid w:val="00DC5FE1"/>
    <w:rPr>
      <w:b/>
      <w:bCs/>
      <w:sz w:val="22"/>
      <w:szCs w:val="20"/>
    </w:rPr>
  </w:style>
  <w:style w:type="paragraph" w:styleId="aff4">
    <w:name w:val="endnote text"/>
    <w:basedOn w:val="a1"/>
    <w:link w:val="aff5"/>
    <w:uiPriority w:val="99"/>
    <w:semiHidden/>
    <w:unhideWhenUsed/>
    <w:rsid w:val="00DC5FE1"/>
    <w:pPr>
      <w:spacing w:after="0" w:line="240" w:lineRule="auto"/>
    </w:pPr>
    <w:rPr>
      <w:sz w:val="22"/>
      <w:szCs w:val="20"/>
    </w:rPr>
  </w:style>
  <w:style w:type="character" w:customStyle="1" w:styleId="aff5">
    <w:name w:val="章節附註文字 字元"/>
    <w:basedOn w:val="a2"/>
    <w:link w:val="aff4"/>
    <w:uiPriority w:val="99"/>
    <w:semiHidden/>
    <w:rsid w:val="00DC5FE1"/>
    <w:rPr>
      <w:sz w:val="22"/>
      <w:szCs w:val="20"/>
    </w:rPr>
  </w:style>
  <w:style w:type="paragraph" w:styleId="aff6">
    <w:name w:val="envelope return"/>
    <w:basedOn w:val="a1"/>
    <w:uiPriority w:val="99"/>
    <w:semiHidden/>
    <w:unhideWhenUsed/>
    <w:rsid w:val="00DC5FE1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aff7">
    <w:name w:val="footnote text"/>
    <w:basedOn w:val="a1"/>
    <w:link w:val="aff8"/>
    <w:uiPriority w:val="99"/>
    <w:semiHidden/>
    <w:unhideWhenUsed/>
    <w:rsid w:val="00DC5FE1"/>
    <w:pPr>
      <w:spacing w:after="0" w:line="240" w:lineRule="auto"/>
    </w:pPr>
    <w:rPr>
      <w:sz w:val="22"/>
      <w:szCs w:val="20"/>
    </w:rPr>
  </w:style>
  <w:style w:type="character" w:customStyle="1" w:styleId="aff8">
    <w:name w:val="註腳文字 字元"/>
    <w:basedOn w:val="a2"/>
    <w:link w:val="aff7"/>
    <w:uiPriority w:val="99"/>
    <w:semiHidden/>
    <w:rsid w:val="00DC5FE1"/>
    <w:rPr>
      <w:sz w:val="22"/>
      <w:szCs w:val="20"/>
    </w:rPr>
  </w:style>
  <w:style w:type="character" w:styleId="aff9">
    <w:name w:val="Hyperlink"/>
    <w:basedOn w:val="a2"/>
    <w:uiPriority w:val="99"/>
    <w:semiHidden/>
    <w:unhideWhenUsed/>
    <w:rsid w:val="00415547"/>
    <w:rPr>
      <w:color w:val="53777A" w:themeColor="accent1"/>
      <w:u w:val="single"/>
    </w:rPr>
  </w:style>
  <w:style w:type="paragraph" w:styleId="affa">
    <w:name w:val="macro"/>
    <w:link w:val="affb"/>
    <w:uiPriority w:val="99"/>
    <w:semiHidden/>
    <w:unhideWhenUsed/>
    <w:rsid w:val="004155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affb">
    <w:name w:val="巨集文字 字元"/>
    <w:basedOn w:val="a2"/>
    <w:link w:val="affa"/>
    <w:uiPriority w:val="99"/>
    <w:semiHidden/>
    <w:rsid w:val="00415547"/>
    <w:rPr>
      <w:rFonts w:ascii="Consolas" w:hAnsi="Consolas"/>
      <w:sz w:val="22"/>
      <w:szCs w:val="20"/>
    </w:rPr>
  </w:style>
  <w:style w:type="paragraph" w:styleId="affc">
    <w:name w:val="List Paragraph"/>
    <w:basedOn w:val="a1"/>
    <w:uiPriority w:val="34"/>
    <w:unhideWhenUsed/>
    <w:qFormat/>
    <w:rsid w:val="007601C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090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din8\AppData\Roaming\Microsoft\Templates\&#30740;&#31350;&#35542;&#25991;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467678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研究論文.dotx</Template>
  <TotalTime>1580</TotalTime>
  <Pages>2</Pages>
  <Words>50</Words>
  <Characters>289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徐士諭</dc:creator>
  <cp:keywords/>
  <dc:description/>
  <cp:lastModifiedBy>C110152318</cp:lastModifiedBy>
  <cp:revision>312</cp:revision>
  <dcterms:created xsi:type="dcterms:W3CDTF">2022-12-29T05:07:00Z</dcterms:created>
  <dcterms:modified xsi:type="dcterms:W3CDTF">2023-12-28T01:57:00Z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</Properties>
</file>